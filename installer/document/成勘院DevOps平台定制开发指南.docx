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17CDA" w:rsidRDefault="00017CDA"/>
    <w:p w:rsidR="00B71037" w:rsidRDefault="00B71037"/>
    <w:p w:rsidR="00B71037" w:rsidRDefault="00B71037"/>
    <w:p w:rsidR="00B71037" w:rsidRPr="00532AE2" w:rsidRDefault="00E31052" w:rsidP="00532AE2">
      <w:pPr>
        <w:jc w:val="center"/>
        <w:rPr>
          <w:rFonts w:ascii="黑体" w:eastAsia="黑体"/>
          <w:b/>
          <w:sz w:val="36"/>
          <w:szCs w:val="36"/>
        </w:rPr>
      </w:pPr>
      <w:r>
        <w:rPr>
          <w:rFonts w:ascii="黑体" w:eastAsia="黑体" w:hint="eastAsia"/>
          <w:b/>
          <w:sz w:val="36"/>
          <w:szCs w:val="36"/>
        </w:rPr>
        <w:t>普元信息</w:t>
      </w:r>
      <w:r>
        <w:rPr>
          <w:rFonts w:ascii="黑体" w:eastAsia="黑体"/>
          <w:b/>
          <w:sz w:val="36"/>
          <w:szCs w:val="36"/>
        </w:rPr>
        <w:t>技术股份有限公司</w:t>
      </w:r>
    </w:p>
    <w:p w:rsidR="00B71037" w:rsidRDefault="00B71037"/>
    <w:p w:rsidR="00B71037" w:rsidRDefault="00B71037"/>
    <w:p w:rsidR="00046E14" w:rsidRDefault="00046E14"/>
    <w:p w:rsidR="00B71037" w:rsidRDefault="00B71037"/>
    <w:p w:rsidR="00B71037" w:rsidRPr="00F53797" w:rsidRDefault="00532AE2" w:rsidP="00F53797">
      <w:pPr>
        <w:jc w:val="center"/>
        <w:rPr>
          <w:rFonts w:ascii="黑体" w:eastAsia="黑体"/>
          <w:b/>
          <w:sz w:val="48"/>
          <w:szCs w:val="48"/>
        </w:rPr>
      </w:pPr>
      <w:proofErr w:type="spellStart"/>
      <w:r w:rsidRPr="00532AE2">
        <w:rPr>
          <w:rFonts w:ascii="黑体" w:eastAsia="黑体" w:hint="eastAsia"/>
          <w:b/>
          <w:sz w:val="48"/>
          <w:szCs w:val="48"/>
        </w:rPr>
        <w:t>DevOps</w:t>
      </w:r>
      <w:proofErr w:type="spellEnd"/>
      <w:r w:rsidRPr="00532AE2">
        <w:rPr>
          <w:rFonts w:ascii="黑体" w:eastAsia="黑体" w:hint="eastAsia"/>
          <w:b/>
          <w:sz w:val="48"/>
          <w:szCs w:val="48"/>
        </w:rPr>
        <w:t>平台定制开发指南</w:t>
      </w:r>
    </w:p>
    <w:p w:rsidR="00B71037" w:rsidRDefault="00B71037"/>
    <w:p w:rsidR="00B71037" w:rsidRDefault="00B71037"/>
    <w:p w:rsidR="00F53797" w:rsidRDefault="00F53797"/>
    <w:p w:rsidR="00F53797" w:rsidRDefault="00F53797"/>
    <w:p w:rsidR="00B71037" w:rsidRPr="00046E14" w:rsidRDefault="00B71037" w:rsidP="00F53797">
      <w:pPr>
        <w:jc w:val="center"/>
        <w:rPr>
          <w:rFonts w:ascii="黑体" w:eastAsia="黑体"/>
          <w:sz w:val="36"/>
          <w:szCs w:val="36"/>
        </w:rPr>
      </w:pPr>
      <w:r w:rsidRPr="00046E14">
        <w:rPr>
          <w:rFonts w:ascii="黑体" w:eastAsia="黑体" w:hint="eastAsia"/>
          <w:sz w:val="36"/>
          <w:szCs w:val="36"/>
        </w:rPr>
        <w:t>第0.</w:t>
      </w:r>
      <w:r w:rsidR="00832AF9">
        <w:rPr>
          <w:rFonts w:ascii="黑体" w:eastAsia="黑体" w:hint="eastAsia"/>
          <w:sz w:val="36"/>
          <w:szCs w:val="36"/>
        </w:rPr>
        <w:t>0</w:t>
      </w:r>
      <w:r w:rsidR="00D96DDA">
        <w:rPr>
          <w:rFonts w:ascii="黑体" w:eastAsia="黑体" w:hint="eastAsia"/>
          <w:sz w:val="36"/>
          <w:szCs w:val="36"/>
        </w:rPr>
        <w:t>1</w:t>
      </w:r>
      <w:r w:rsidRPr="00046E14">
        <w:rPr>
          <w:rFonts w:ascii="黑体" w:eastAsia="黑体" w:hint="eastAsia"/>
          <w:sz w:val="36"/>
          <w:szCs w:val="36"/>
        </w:rPr>
        <w:t>版</w:t>
      </w:r>
    </w:p>
    <w:p w:rsidR="00B71037" w:rsidRDefault="00B71037"/>
    <w:p w:rsidR="00046E14" w:rsidRDefault="00046E14"/>
    <w:p w:rsidR="00046E14" w:rsidRDefault="00046E14"/>
    <w:p w:rsidR="00046E14" w:rsidRDefault="00046E14"/>
    <w:p w:rsidR="00046E14" w:rsidRDefault="00046E14"/>
    <w:p w:rsidR="00046E14" w:rsidRDefault="00046E14"/>
    <w:p w:rsidR="00046E14" w:rsidRDefault="00046E14"/>
    <w:p w:rsidR="00046E14" w:rsidRDefault="00046E14"/>
    <w:p w:rsidR="00046E14" w:rsidRDefault="00046E14"/>
    <w:p w:rsidR="00B71037" w:rsidRDefault="00B71037"/>
    <w:p w:rsidR="00BD43A8" w:rsidRDefault="00BD43A8"/>
    <w:p w:rsidR="00BD43A8" w:rsidRDefault="00BD43A8"/>
    <w:p w:rsidR="00B71037" w:rsidRDefault="00B71037"/>
    <w:p w:rsidR="00C73752" w:rsidRDefault="00C73752"/>
    <w:p w:rsidR="00C73752" w:rsidRDefault="00C73752"/>
    <w:p w:rsidR="00B71037" w:rsidRPr="00046E14" w:rsidRDefault="003270C2" w:rsidP="00046E14">
      <w:pPr>
        <w:jc w:val="center"/>
        <w:rPr>
          <w:rFonts w:ascii="黑体" w:eastAsia="黑体"/>
          <w:b/>
        </w:rPr>
      </w:pPr>
      <w:r>
        <w:rPr>
          <w:rFonts w:ascii="黑体" w:eastAsia="黑体" w:hint="eastAsia"/>
          <w:b/>
        </w:rPr>
        <w:t>普元信息技术股份有限公司</w:t>
      </w:r>
    </w:p>
    <w:p w:rsidR="00C73752" w:rsidRDefault="00AF2F9E" w:rsidP="00046E14">
      <w:pPr>
        <w:jc w:val="center"/>
        <w:rPr>
          <w:rFonts w:ascii="黑体" w:eastAsia="黑体"/>
          <w:b/>
        </w:rPr>
      </w:pPr>
      <w:r>
        <w:rPr>
          <w:rFonts w:ascii="黑体" w:eastAsia="黑体"/>
          <w:b/>
        </w:rPr>
        <w:fldChar w:fldCharType="begin"/>
      </w:r>
      <w:r w:rsidR="00791C82">
        <w:rPr>
          <w:rFonts w:ascii="黑体" w:eastAsia="黑体"/>
          <w:b/>
        </w:rPr>
        <w:instrText xml:space="preserve"> </w:instrText>
      </w:r>
      <w:r w:rsidR="00791C82">
        <w:rPr>
          <w:rFonts w:ascii="黑体" w:eastAsia="黑体" w:hint="eastAsia"/>
          <w:b/>
        </w:rPr>
        <w:instrText>SAVEDATE  \@ "EEEE年O月A日"  \* MERGEFORMAT</w:instrText>
      </w:r>
      <w:r w:rsidR="00791C82">
        <w:rPr>
          <w:rFonts w:ascii="黑体" w:eastAsia="黑体"/>
          <w:b/>
        </w:rPr>
        <w:instrText xml:space="preserve"> </w:instrText>
      </w:r>
      <w:r>
        <w:rPr>
          <w:rFonts w:ascii="黑体" w:eastAsia="黑体"/>
          <w:b/>
        </w:rPr>
        <w:fldChar w:fldCharType="separate"/>
      </w:r>
      <w:r w:rsidR="00FB7549">
        <w:rPr>
          <w:rFonts w:ascii="黑体" w:eastAsia="黑体" w:hint="eastAsia"/>
          <w:b/>
          <w:noProof/>
        </w:rPr>
        <w:t>二〇一六年九月十八日</w:t>
      </w:r>
      <w:r>
        <w:rPr>
          <w:rFonts w:ascii="黑体" w:eastAsia="黑体"/>
          <w:b/>
        </w:rPr>
        <w:fldChar w:fldCharType="end"/>
      </w:r>
    </w:p>
    <w:p w:rsidR="00DA3F86" w:rsidRDefault="00DA3F86" w:rsidP="005365AC">
      <w:pPr>
        <w:pStyle w:val="a6"/>
        <w:sectPr w:rsidR="00DA3F86" w:rsidSect="00525745">
          <w:headerReference w:type="default" r:id="rId8"/>
          <w:type w:val="continuous"/>
          <w:pgSz w:w="11906" w:h="16838" w:code="9"/>
          <w:pgMar w:top="1440" w:right="1511" w:bottom="1440" w:left="1797" w:header="851" w:footer="992" w:gutter="0"/>
          <w:pgNumType w:start="1"/>
          <w:cols w:space="425"/>
          <w:docGrid w:type="lines" w:linePitch="387"/>
        </w:sectPr>
      </w:pPr>
      <w:bookmarkStart w:id="0" w:name="_Toc109645361"/>
      <w:bookmarkStart w:id="1" w:name="_Toc109785780"/>
      <w:bookmarkStart w:id="2" w:name="_Toc109825636"/>
      <w:bookmarkStart w:id="3" w:name="_Toc109825737"/>
      <w:bookmarkStart w:id="4" w:name="_Toc109826113"/>
    </w:p>
    <w:p w:rsidR="00B71037" w:rsidRDefault="00EA464A" w:rsidP="005365AC">
      <w:pPr>
        <w:pStyle w:val="a6"/>
      </w:pPr>
      <w:bookmarkStart w:id="5" w:name="_Toc109964233"/>
      <w:bookmarkStart w:id="6" w:name="_Toc323829380"/>
      <w:bookmarkStart w:id="7" w:name="_Toc323909434"/>
      <w:bookmarkStart w:id="8" w:name="_Toc461957729"/>
      <w:r>
        <w:rPr>
          <w:rFonts w:hint="eastAsia"/>
        </w:rPr>
        <w:lastRenderedPageBreak/>
        <w:t>版本控制信息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:rsidR="00EA464A" w:rsidRDefault="00EA464A"/>
    <w:tbl>
      <w:tblPr>
        <w:tblW w:w="8823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78"/>
        <w:gridCol w:w="1575"/>
        <w:gridCol w:w="1575"/>
        <w:gridCol w:w="4095"/>
      </w:tblGrid>
      <w:tr w:rsidR="002C70E3" w:rsidTr="006F37B5">
        <w:tc>
          <w:tcPr>
            <w:tcW w:w="1578" w:type="dxa"/>
          </w:tcPr>
          <w:p w:rsidR="002C70E3" w:rsidRDefault="002C70E3" w:rsidP="002C70E3">
            <w:pPr>
              <w:pStyle w:val="ac"/>
            </w:pPr>
            <w:r>
              <w:rPr>
                <w:rFonts w:hint="eastAsia"/>
              </w:rPr>
              <w:t>版本</w:t>
            </w:r>
          </w:p>
        </w:tc>
        <w:tc>
          <w:tcPr>
            <w:tcW w:w="1575" w:type="dxa"/>
          </w:tcPr>
          <w:p w:rsidR="002C70E3" w:rsidRDefault="002C70E3" w:rsidP="002C70E3">
            <w:pPr>
              <w:pStyle w:val="ac"/>
            </w:pPr>
            <w:r>
              <w:rPr>
                <w:rFonts w:hint="eastAsia"/>
              </w:rPr>
              <w:t>日期</w:t>
            </w:r>
          </w:p>
        </w:tc>
        <w:tc>
          <w:tcPr>
            <w:tcW w:w="1575" w:type="dxa"/>
          </w:tcPr>
          <w:p w:rsidR="002C70E3" w:rsidRDefault="002C70E3" w:rsidP="002C70E3">
            <w:pPr>
              <w:pStyle w:val="ac"/>
            </w:pPr>
            <w:r>
              <w:rPr>
                <w:rFonts w:hint="eastAsia"/>
              </w:rPr>
              <w:t>拟稿和修改</w:t>
            </w:r>
          </w:p>
        </w:tc>
        <w:tc>
          <w:tcPr>
            <w:tcW w:w="4095" w:type="dxa"/>
          </w:tcPr>
          <w:p w:rsidR="002C70E3" w:rsidRDefault="002C70E3" w:rsidP="002C70E3">
            <w:pPr>
              <w:pStyle w:val="ac"/>
            </w:pPr>
            <w:r>
              <w:rPr>
                <w:rFonts w:hint="eastAsia"/>
              </w:rPr>
              <w:t>说明</w:t>
            </w:r>
          </w:p>
        </w:tc>
      </w:tr>
      <w:tr w:rsidR="002C70E3" w:rsidTr="006F37B5">
        <w:tc>
          <w:tcPr>
            <w:tcW w:w="1578" w:type="dxa"/>
          </w:tcPr>
          <w:p w:rsidR="002C70E3" w:rsidRDefault="00924609">
            <w:r>
              <w:rPr>
                <w:rFonts w:hint="eastAsia"/>
              </w:rPr>
              <w:t>0.01</w:t>
            </w:r>
          </w:p>
        </w:tc>
        <w:tc>
          <w:tcPr>
            <w:tcW w:w="1575" w:type="dxa"/>
          </w:tcPr>
          <w:p w:rsidR="002C70E3" w:rsidRDefault="00931D17" w:rsidP="00924609">
            <w:r>
              <w:t>20</w:t>
            </w:r>
            <w:r w:rsidR="00924609">
              <w:rPr>
                <w:rFonts w:hint="eastAsia"/>
              </w:rPr>
              <w:t>16</w:t>
            </w:r>
            <w:r w:rsidR="009A4827">
              <w:rPr>
                <w:rFonts w:hint="eastAsia"/>
              </w:rPr>
              <w:t>-</w:t>
            </w:r>
            <w:r w:rsidR="00924609">
              <w:t>09</w:t>
            </w:r>
            <w:r w:rsidR="009A4827">
              <w:rPr>
                <w:rFonts w:hint="eastAsia"/>
              </w:rPr>
              <w:t>-</w:t>
            </w:r>
            <w:r w:rsidR="00586156">
              <w:rPr>
                <w:rFonts w:hint="eastAsia"/>
              </w:rPr>
              <w:t>1</w:t>
            </w:r>
            <w:r w:rsidR="00924609">
              <w:t>2</w:t>
            </w:r>
          </w:p>
        </w:tc>
        <w:tc>
          <w:tcPr>
            <w:tcW w:w="1575" w:type="dxa"/>
          </w:tcPr>
          <w:p w:rsidR="002C70E3" w:rsidRDefault="00924609">
            <w:r>
              <w:rPr>
                <w:rFonts w:hint="eastAsia"/>
              </w:rPr>
              <w:t>田新会</w:t>
            </w:r>
          </w:p>
        </w:tc>
        <w:tc>
          <w:tcPr>
            <w:tcW w:w="4095" w:type="dxa"/>
          </w:tcPr>
          <w:p w:rsidR="002C70E3" w:rsidRDefault="009A4827">
            <w:r>
              <w:rPr>
                <w:rFonts w:hint="eastAsia"/>
              </w:rPr>
              <w:t>创建</w:t>
            </w:r>
          </w:p>
        </w:tc>
      </w:tr>
      <w:tr w:rsidR="008D72A1" w:rsidTr="006F37B5">
        <w:tc>
          <w:tcPr>
            <w:tcW w:w="1578" w:type="dxa"/>
          </w:tcPr>
          <w:p w:rsidR="008D72A1" w:rsidRDefault="008D72A1" w:rsidP="00110835"/>
        </w:tc>
        <w:tc>
          <w:tcPr>
            <w:tcW w:w="1575" w:type="dxa"/>
          </w:tcPr>
          <w:p w:rsidR="008D72A1" w:rsidRDefault="008D72A1" w:rsidP="00110835"/>
        </w:tc>
        <w:tc>
          <w:tcPr>
            <w:tcW w:w="1575" w:type="dxa"/>
          </w:tcPr>
          <w:p w:rsidR="008D72A1" w:rsidRDefault="008D72A1" w:rsidP="00110835"/>
        </w:tc>
        <w:tc>
          <w:tcPr>
            <w:tcW w:w="4095" w:type="dxa"/>
          </w:tcPr>
          <w:p w:rsidR="008D72A1" w:rsidRDefault="008D72A1" w:rsidP="00110835"/>
        </w:tc>
      </w:tr>
      <w:tr w:rsidR="002C70E3" w:rsidTr="006F37B5">
        <w:tc>
          <w:tcPr>
            <w:tcW w:w="1578" w:type="dxa"/>
          </w:tcPr>
          <w:p w:rsidR="002C70E3" w:rsidRDefault="002C70E3"/>
        </w:tc>
        <w:tc>
          <w:tcPr>
            <w:tcW w:w="1575" w:type="dxa"/>
          </w:tcPr>
          <w:p w:rsidR="002C70E3" w:rsidRDefault="002C70E3"/>
        </w:tc>
        <w:tc>
          <w:tcPr>
            <w:tcW w:w="1575" w:type="dxa"/>
          </w:tcPr>
          <w:p w:rsidR="002C70E3" w:rsidRDefault="002C70E3"/>
        </w:tc>
        <w:tc>
          <w:tcPr>
            <w:tcW w:w="4095" w:type="dxa"/>
          </w:tcPr>
          <w:p w:rsidR="002C70E3" w:rsidRDefault="002C70E3" w:rsidP="009F5A3B"/>
        </w:tc>
      </w:tr>
      <w:tr w:rsidR="002C70E3" w:rsidTr="006F37B5">
        <w:tc>
          <w:tcPr>
            <w:tcW w:w="1578" w:type="dxa"/>
          </w:tcPr>
          <w:p w:rsidR="002C70E3" w:rsidRDefault="002C70E3"/>
        </w:tc>
        <w:tc>
          <w:tcPr>
            <w:tcW w:w="1575" w:type="dxa"/>
          </w:tcPr>
          <w:p w:rsidR="002C70E3" w:rsidRDefault="002C70E3"/>
        </w:tc>
        <w:tc>
          <w:tcPr>
            <w:tcW w:w="1575" w:type="dxa"/>
          </w:tcPr>
          <w:p w:rsidR="002C70E3" w:rsidRDefault="002C70E3"/>
        </w:tc>
        <w:tc>
          <w:tcPr>
            <w:tcW w:w="4095" w:type="dxa"/>
          </w:tcPr>
          <w:p w:rsidR="002C70E3" w:rsidRDefault="002C70E3" w:rsidP="00741547"/>
        </w:tc>
      </w:tr>
      <w:tr w:rsidR="009F5A3B" w:rsidTr="006F37B5">
        <w:tc>
          <w:tcPr>
            <w:tcW w:w="1578" w:type="dxa"/>
          </w:tcPr>
          <w:p w:rsidR="009F5A3B" w:rsidRDefault="009F5A3B" w:rsidP="00195E0A"/>
        </w:tc>
        <w:tc>
          <w:tcPr>
            <w:tcW w:w="1575" w:type="dxa"/>
          </w:tcPr>
          <w:p w:rsidR="009F5A3B" w:rsidRDefault="009F5A3B" w:rsidP="00195E0A"/>
        </w:tc>
        <w:tc>
          <w:tcPr>
            <w:tcW w:w="1575" w:type="dxa"/>
          </w:tcPr>
          <w:p w:rsidR="009F5A3B" w:rsidRDefault="009F5A3B" w:rsidP="00195E0A"/>
        </w:tc>
        <w:tc>
          <w:tcPr>
            <w:tcW w:w="4095" w:type="dxa"/>
          </w:tcPr>
          <w:p w:rsidR="009F5A3B" w:rsidRDefault="009F5A3B" w:rsidP="00195E0A"/>
        </w:tc>
      </w:tr>
      <w:tr w:rsidR="00741547" w:rsidTr="006F37B5">
        <w:tc>
          <w:tcPr>
            <w:tcW w:w="1578" w:type="dxa"/>
          </w:tcPr>
          <w:p w:rsidR="00741547" w:rsidRDefault="00741547" w:rsidP="00195E0A"/>
        </w:tc>
        <w:tc>
          <w:tcPr>
            <w:tcW w:w="1575" w:type="dxa"/>
          </w:tcPr>
          <w:p w:rsidR="00741547" w:rsidRDefault="00741547" w:rsidP="00195E0A"/>
        </w:tc>
        <w:tc>
          <w:tcPr>
            <w:tcW w:w="1575" w:type="dxa"/>
          </w:tcPr>
          <w:p w:rsidR="00741547" w:rsidRDefault="00741547" w:rsidP="00F14B65"/>
        </w:tc>
        <w:tc>
          <w:tcPr>
            <w:tcW w:w="4095" w:type="dxa"/>
          </w:tcPr>
          <w:p w:rsidR="00741547" w:rsidRDefault="00741547"/>
        </w:tc>
      </w:tr>
      <w:tr w:rsidR="00114C47" w:rsidTr="006F37B5">
        <w:tc>
          <w:tcPr>
            <w:tcW w:w="1578" w:type="dxa"/>
          </w:tcPr>
          <w:p w:rsidR="00114C47" w:rsidRDefault="00114C47" w:rsidP="000F70C4"/>
        </w:tc>
        <w:tc>
          <w:tcPr>
            <w:tcW w:w="1575" w:type="dxa"/>
          </w:tcPr>
          <w:p w:rsidR="00114C47" w:rsidRDefault="00114C47" w:rsidP="000F70C4"/>
        </w:tc>
        <w:tc>
          <w:tcPr>
            <w:tcW w:w="1575" w:type="dxa"/>
          </w:tcPr>
          <w:p w:rsidR="00114C47" w:rsidRDefault="00114C47" w:rsidP="000F70C4"/>
        </w:tc>
        <w:tc>
          <w:tcPr>
            <w:tcW w:w="4095" w:type="dxa"/>
          </w:tcPr>
          <w:p w:rsidR="00114C47" w:rsidRDefault="00114C47" w:rsidP="000F70C4"/>
        </w:tc>
      </w:tr>
      <w:tr w:rsidR="002843FD" w:rsidTr="006F37B5">
        <w:tc>
          <w:tcPr>
            <w:tcW w:w="1578" w:type="dxa"/>
          </w:tcPr>
          <w:p w:rsidR="002843FD" w:rsidRDefault="002843FD" w:rsidP="002D5A8D"/>
        </w:tc>
        <w:tc>
          <w:tcPr>
            <w:tcW w:w="1575" w:type="dxa"/>
          </w:tcPr>
          <w:p w:rsidR="002843FD" w:rsidRDefault="002843FD" w:rsidP="002D5A8D"/>
        </w:tc>
        <w:tc>
          <w:tcPr>
            <w:tcW w:w="1575" w:type="dxa"/>
          </w:tcPr>
          <w:p w:rsidR="002843FD" w:rsidRDefault="002843FD" w:rsidP="002D5A8D"/>
        </w:tc>
        <w:tc>
          <w:tcPr>
            <w:tcW w:w="4095" w:type="dxa"/>
          </w:tcPr>
          <w:p w:rsidR="002843FD" w:rsidRDefault="002843FD" w:rsidP="002D5A8D"/>
        </w:tc>
      </w:tr>
      <w:tr w:rsidR="002843FD" w:rsidTr="006F37B5">
        <w:tc>
          <w:tcPr>
            <w:tcW w:w="1578" w:type="dxa"/>
          </w:tcPr>
          <w:p w:rsidR="002843FD" w:rsidRDefault="002843FD" w:rsidP="002D5A8D"/>
        </w:tc>
        <w:tc>
          <w:tcPr>
            <w:tcW w:w="1575" w:type="dxa"/>
          </w:tcPr>
          <w:p w:rsidR="002843FD" w:rsidRDefault="002843FD" w:rsidP="002843FD"/>
        </w:tc>
        <w:tc>
          <w:tcPr>
            <w:tcW w:w="1575" w:type="dxa"/>
          </w:tcPr>
          <w:p w:rsidR="002843FD" w:rsidRDefault="002843FD" w:rsidP="002D5A8D"/>
        </w:tc>
        <w:tc>
          <w:tcPr>
            <w:tcW w:w="4095" w:type="dxa"/>
          </w:tcPr>
          <w:p w:rsidR="002843FD" w:rsidRDefault="002843FD" w:rsidP="002D5A8D"/>
        </w:tc>
      </w:tr>
      <w:tr w:rsidR="003166FC" w:rsidTr="006F37B5">
        <w:tc>
          <w:tcPr>
            <w:tcW w:w="1578" w:type="dxa"/>
          </w:tcPr>
          <w:p w:rsidR="003166FC" w:rsidRPr="003166FC" w:rsidRDefault="003166FC" w:rsidP="002D5A8D">
            <w:pPr>
              <w:rPr>
                <w:b/>
              </w:rPr>
            </w:pPr>
          </w:p>
        </w:tc>
        <w:tc>
          <w:tcPr>
            <w:tcW w:w="1575" w:type="dxa"/>
          </w:tcPr>
          <w:p w:rsidR="003166FC" w:rsidRPr="003166FC" w:rsidRDefault="003166FC" w:rsidP="002843FD">
            <w:pPr>
              <w:rPr>
                <w:b/>
              </w:rPr>
            </w:pPr>
          </w:p>
        </w:tc>
        <w:tc>
          <w:tcPr>
            <w:tcW w:w="1575" w:type="dxa"/>
          </w:tcPr>
          <w:p w:rsidR="003166FC" w:rsidRPr="003166FC" w:rsidRDefault="003166FC" w:rsidP="002D5A8D">
            <w:pPr>
              <w:rPr>
                <w:b/>
              </w:rPr>
            </w:pPr>
          </w:p>
        </w:tc>
        <w:tc>
          <w:tcPr>
            <w:tcW w:w="4095" w:type="dxa"/>
          </w:tcPr>
          <w:p w:rsidR="003166FC" w:rsidRPr="003166FC" w:rsidRDefault="003166FC" w:rsidP="002D5A8D">
            <w:pPr>
              <w:rPr>
                <w:b/>
              </w:rPr>
            </w:pPr>
          </w:p>
        </w:tc>
      </w:tr>
      <w:tr w:rsidR="00222D8A" w:rsidTr="006F37B5">
        <w:tc>
          <w:tcPr>
            <w:tcW w:w="1578" w:type="dxa"/>
          </w:tcPr>
          <w:p w:rsidR="00222D8A" w:rsidRPr="003166FC" w:rsidRDefault="00222D8A" w:rsidP="009C21A8">
            <w:pPr>
              <w:rPr>
                <w:b/>
              </w:rPr>
            </w:pPr>
          </w:p>
        </w:tc>
        <w:tc>
          <w:tcPr>
            <w:tcW w:w="1575" w:type="dxa"/>
          </w:tcPr>
          <w:p w:rsidR="00222D8A" w:rsidRPr="003166FC" w:rsidRDefault="00222D8A" w:rsidP="009C21A8">
            <w:pPr>
              <w:rPr>
                <w:b/>
              </w:rPr>
            </w:pPr>
          </w:p>
        </w:tc>
        <w:tc>
          <w:tcPr>
            <w:tcW w:w="1575" w:type="dxa"/>
          </w:tcPr>
          <w:p w:rsidR="00222D8A" w:rsidRPr="003166FC" w:rsidRDefault="00222D8A" w:rsidP="009C21A8">
            <w:pPr>
              <w:rPr>
                <w:b/>
              </w:rPr>
            </w:pPr>
          </w:p>
        </w:tc>
        <w:tc>
          <w:tcPr>
            <w:tcW w:w="4095" w:type="dxa"/>
          </w:tcPr>
          <w:p w:rsidR="00222D8A" w:rsidRPr="003166FC" w:rsidRDefault="00222D8A" w:rsidP="009C21A8">
            <w:pPr>
              <w:rPr>
                <w:b/>
              </w:rPr>
            </w:pPr>
          </w:p>
        </w:tc>
      </w:tr>
    </w:tbl>
    <w:p w:rsidR="00B71037" w:rsidRDefault="00B71037"/>
    <w:p w:rsidR="003832FC" w:rsidRDefault="003832FC"/>
    <w:p w:rsidR="00266F70" w:rsidRDefault="00266F70"/>
    <w:p w:rsidR="002B23D0" w:rsidRDefault="002B23D0"/>
    <w:p w:rsidR="002B23D0" w:rsidRDefault="002B23D0"/>
    <w:p w:rsidR="002B23D0" w:rsidRDefault="002B23D0"/>
    <w:p w:rsidR="002B23D0" w:rsidRDefault="002B23D0"/>
    <w:p w:rsidR="00266F70" w:rsidRDefault="00266F70"/>
    <w:p w:rsidR="00266F70" w:rsidRDefault="00266F70"/>
    <w:p w:rsidR="006115D7" w:rsidRDefault="006115D7"/>
    <w:p w:rsidR="001E582A" w:rsidRDefault="001E582A" w:rsidP="005365AC">
      <w:pPr>
        <w:pStyle w:val="a6"/>
        <w:sectPr w:rsidR="001E582A" w:rsidSect="00525745">
          <w:headerReference w:type="default" r:id="rId9"/>
          <w:pgSz w:w="11906" w:h="16838" w:code="9"/>
          <w:pgMar w:top="1440" w:right="1511" w:bottom="1440" w:left="1797" w:header="851" w:footer="992" w:gutter="0"/>
          <w:pgNumType w:start="1"/>
          <w:cols w:space="425"/>
          <w:docGrid w:type="lines" w:linePitch="387"/>
        </w:sectPr>
      </w:pPr>
      <w:bookmarkStart w:id="9" w:name="_Toc109645362"/>
      <w:bookmarkStart w:id="10" w:name="_Toc109785781"/>
      <w:bookmarkStart w:id="11" w:name="_Toc109825637"/>
      <w:bookmarkStart w:id="12" w:name="_Toc109825738"/>
      <w:bookmarkStart w:id="13" w:name="_Toc109826114"/>
    </w:p>
    <w:p w:rsidR="00932374" w:rsidRDefault="0096421F" w:rsidP="00CC7ABC">
      <w:pPr>
        <w:pStyle w:val="a6"/>
      </w:pPr>
      <w:bookmarkStart w:id="14" w:name="_Toc109964234"/>
      <w:bookmarkStart w:id="15" w:name="_Toc323829381"/>
      <w:bookmarkStart w:id="16" w:name="_Toc323909435"/>
      <w:bookmarkStart w:id="17" w:name="_Toc461957730"/>
      <w:r>
        <w:rPr>
          <w:rFonts w:hint="eastAsia"/>
        </w:rPr>
        <w:lastRenderedPageBreak/>
        <w:t>目录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</w:p>
    <w:bookmarkStart w:id="18" w:name="_GoBack"/>
    <w:bookmarkEnd w:id="18"/>
    <w:p w:rsidR="00DC5C6B" w:rsidRDefault="00AF2F9E">
      <w:pPr>
        <w:pStyle w:val="22"/>
        <w:rPr>
          <w:rFonts w:asciiTheme="minorHAnsi" w:eastAsiaTheme="minorEastAsia" w:hAnsiTheme="minorHAnsi" w:cstheme="minorBidi"/>
          <w:smallCaps w:val="0"/>
          <w:noProof/>
          <w:szCs w:val="22"/>
        </w:rPr>
      </w:pPr>
      <w:r>
        <w:rPr>
          <w:rFonts w:eastAsia="黑体" w:hAnsi="Arial" w:cs="Arial"/>
          <w:b/>
          <w:bCs/>
          <w:kern w:val="28"/>
          <w:sz w:val="36"/>
          <w:szCs w:val="32"/>
        </w:rPr>
        <w:fldChar w:fldCharType="begin"/>
      </w:r>
      <w:r w:rsidR="00434FA1">
        <w:instrText xml:space="preserve"> </w:instrText>
      </w:r>
      <w:r w:rsidR="00434FA1">
        <w:rPr>
          <w:rFonts w:hint="eastAsia"/>
        </w:rPr>
        <w:instrText>TOC \o "1-3" \h \z \u</w:instrText>
      </w:r>
      <w:r w:rsidR="00434FA1">
        <w:instrText xml:space="preserve"> </w:instrText>
      </w:r>
      <w:r>
        <w:rPr>
          <w:rFonts w:eastAsia="黑体" w:hAnsi="Arial" w:cs="Arial"/>
          <w:b/>
          <w:bCs/>
          <w:kern w:val="28"/>
          <w:sz w:val="36"/>
          <w:szCs w:val="32"/>
        </w:rPr>
        <w:fldChar w:fldCharType="separate"/>
      </w:r>
      <w:hyperlink w:anchor="_Toc461957729" w:history="1">
        <w:r w:rsidR="00DC5C6B" w:rsidRPr="000D3F78">
          <w:rPr>
            <w:rStyle w:val="af0"/>
            <w:rFonts w:hint="eastAsia"/>
            <w:noProof/>
          </w:rPr>
          <w:t>版本控制信息</w:t>
        </w:r>
        <w:r w:rsidR="00DC5C6B">
          <w:rPr>
            <w:noProof/>
            <w:webHidden/>
          </w:rPr>
          <w:tab/>
        </w:r>
        <w:r w:rsidR="00DC5C6B">
          <w:rPr>
            <w:noProof/>
            <w:webHidden/>
          </w:rPr>
          <w:fldChar w:fldCharType="begin"/>
        </w:r>
        <w:r w:rsidR="00DC5C6B">
          <w:rPr>
            <w:noProof/>
            <w:webHidden/>
          </w:rPr>
          <w:instrText xml:space="preserve"> PAGEREF _Toc461957729 \h </w:instrText>
        </w:r>
        <w:r w:rsidR="00DC5C6B">
          <w:rPr>
            <w:noProof/>
            <w:webHidden/>
          </w:rPr>
        </w:r>
        <w:r w:rsidR="00DC5C6B">
          <w:rPr>
            <w:noProof/>
            <w:webHidden/>
          </w:rPr>
          <w:fldChar w:fldCharType="separate"/>
        </w:r>
        <w:r w:rsidR="00DC5C6B">
          <w:rPr>
            <w:noProof/>
            <w:webHidden/>
          </w:rPr>
          <w:t>1</w:t>
        </w:r>
        <w:r w:rsidR="00DC5C6B">
          <w:rPr>
            <w:noProof/>
            <w:webHidden/>
          </w:rPr>
          <w:fldChar w:fldCharType="end"/>
        </w:r>
      </w:hyperlink>
    </w:p>
    <w:p w:rsidR="00DC5C6B" w:rsidRDefault="00DC5C6B">
      <w:pPr>
        <w:pStyle w:val="22"/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61957730" w:history="1">
        <w:r w:rsidRPr="000D3F78">
          <w:rPr>
            <w:rStyle w:val="af0"/>
            <w:rFonts w:hint="eastAsia"/>
            <w:noProof/>
          </w:rPr>
          <w:t>目录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_Toc461957730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</w:t>
        </w:r>
        <w:r>
          <w:rPr>
            <w:noProof/>
            <w:webHidden/>
          </w:rPr>
          <w:fldChar w:fldCharType="end"/>
        </w:r>
      </w:hyperlink>
    </w:p>
    <w:p w:rsidR="00DC5C6B" w:rsidRDefault="00DC5C6B">
      <w:pPr>
        <w:pStyle w:val="10"/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hyperlink w:anchor="_Toc461957731" w:history="1">
        <w:r w:rsidRPr="000D3F78">
          <w:rPr>
            <w:rStyle w:val="af0"/>
            <w:noProof/>
          </w:rPr>
          <w:t>1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Cs w:val="22"/>
          </w:rPr>
          <w:tab/>
        </w:r>
        <w:r w:rsidRPr="000D3F78">
          <w:rPr>
            <w:rStyle w:val="af0"/>
            <w:rFonts w:hint="eastAsia"/>
            <w:noProof/>
          </w:rPr>
          <w:t>文档说明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_Toc461957731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DC5C6B" w:rsidRDefault="00DC5C6B">
      <w:pPr>
        <w:pStyle w:val="22"/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61957732" w:history="1">
        <w:r w:rsidRPr="000D3F78">
          <w:rPr>
            <w:rStyle w:val="af0"/>
            <w:noProof/>
          </w:rPr>
          <w:t>1.1</w:t>
        </w:r>
        <w:r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Pr="000D3F78">
          <w:rPr>
            <w:rStyle w:val="af0"/>
            <w:rFonts w:hint="eastAsia"/>
            <w:noProof/>
          </w:rPr>
          <w:t>编写目的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_Toc461957732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DC5C6B" w:rsidRDefault="00DC5C6B">
      <w:pPr>
        <w:pStyle w:val="22"/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61957733" w:history="1">
        <w:r w:rsidRPr="000D3F78">
          <w:rPr>
            <w:rStyle w:val="af0"/>
            <w:noProof/>
          </w:rPr>
          <w:t>1.2</w:t>
        </w:r>
        <w:r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Pr="000D3F78">
          <w:rPr>
            <w:rStyle w:val="af0"/>
            <w:rFonts w:hint="eastAsia"/>
            <w:noProof/>
          </w:rPr>
          <w:t>项目背景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_Toc461957733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DC5C6B" w:rsidRDefault="00DC5C6B">
      <w:pPr>
        <w:pStyle w:val="22"/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61957734" w:history="1">
        <w:r w:rsidRPr="000D3F78">
          <w:rPr>
            <w:rStyle w:val="af0"/>
            <w:noProof/>
          </w:rPr>
          <w:t>1.3</w:t>
        </w:r>
        <w:r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Pr="000D3F78">
          <w:rPr>
            <w:rStyle w:val="af0"/>
            <w:rFonts w:hint="eastAsia"/>
            <w:noProof/>
          </w:rPr>
          <w:t>术语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_Toc461957734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DC5C6B" w:rsidRDefault="00DC5C6B">
      <w:pPr>
        <w:pStyle w:val="22"/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61957735" w:history="1">
        <w:r w:rsidRPr="000D3F78">
          <w:rPr>
            <w:rStyle w:val="af0"/>
            <w:noProof/>
          </w:rPr>
          <w:t>1.4</w:t>
        </w:r>
        <w:r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Pr="000D3F78">
          <w:rPr>
            <w:rStyle w:val="af0"/>
            <w:rFonts w:hint="eastAsia"/>
            <w:noProof/>
          </w:rPr>
          <w:t>参考文档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_Toc461957735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DC5C6B" w:rsidRDefault="00DC5C6B">
      <w:pPr>
        <w:pStyle w:val="10"/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hyperlink w:anchor="_Toc461957736" w:history="1">
        <w:r w:rsidRPr="000D3F78">
          <w:rPr>
            <w:rStyle w:val="af0"/>
            <w:noProof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Cs w:val="22"/>
          </w:rPr>
          <w:tab/>
        </w:r>
        <w:r w:rsidRPr="000D3F78">
          <w:rPr>
            <w:rStyle w:val="af0"/>
            <w:rFonts w:hint="eastAsia"/>
            <w:noProof/>
          </w:rPr>
          <w:t>定制功能介绍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_Toc461957736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DC5C6B" w:rsidRDefault="00DC5C6B">
      <w:pPr>
        <w:pStyle w:val="22"/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61957737" w:history="1">
        <w:r w:rsidRPr="000D3F78">
          <w:rPr>
            <w:rStyle w:val="af0"/>
            <w:noProof/>
          </w:rPr>
          <w:t>2.1</w:t>
        </w:r>
        <w:r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Pr="000D3F78">
          <w:rPr>
            <w:rStyle w:val="af0"/>
            <w:rFonts w:hint="eastAsia"/>
            <w:noProof/>
          </w:rPr>
          <w:t>定制功能简介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_Toc461957737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DC5C6B" w:rsidRDefault="00DC5C6B">
      <w:pPr>
        <w:pStyle w:val="22"/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61957738" w:history="1">
        <w:r w:rsidRPr="000D3F78">
          <w:rPr>
            <w:rStyle w:val="af0"/>
            <w:noProof/>
          </w:rPr>
          <w:t>2.2</w:t>
        </w:r>
        <w:r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Pr="000D3F78">
          <w:rPr>
            <w:rStyle w:val="af0"/>
            <w:rFonts w:hint="eastAsia"/>
            <w:noProof/>
          </w:rPr>
          <w:t>定制功能方案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_Toc461957738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DC5C6B" w:rsidRDefault="00DC5C6B">
      <w:pPr>
        <w:pStyle w:val="10"/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hyperlink w:anchor="_Toc461957739" w:history="1">
        <w:r w:rsidRPr="000D3F78">
          <w:rPr>
            <w:rStyle w:val="af0"/>
            <w:noProof/>
          </w:rPr>
          <w:t>3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Cs w:val="22"/>
          </w:rPr>
          <w:tab/>
        </w:r>
        <w:r w:rsidRPr="000D3F78">
          <w:rPr>
            <w:rStyle w:val="af0"/>
            <w:rFonts w:hint="eastAsia"/>
            <w:noProof/>
          </w:rPr>
          <w:t>定制开发指南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_Toc461957739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DC5C6B" w:rsidRDefault="00DC5C6B">
      <w:pPr>
        <w:pStyle w:val="22"/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61957740" w:history="1">
        <w:r w:rsidRPr="000D3F78">
          <w:rPr>
            <w:rStyle w:val="af0"/>
            <w:noProof/>
          </w:rPr>
          <w:t>3.1</w:t>
        </w:r>
        <w:r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Pr="000D3F78">
          <w:rPr>
            <w:rStyle w:val="af0"/>
            <w:rFonts w:hint="eastAsia"/>
            <w:noProof/>
          </w:rPr>
          <w:t>相关接口介绍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_Toc461957740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DC5C6B" w:rsidRDefault="00DC5C6B">
      <w:pPr>
        <w:pStyle w:val="30"/>
        <w:rPr>
          <w:rFonts w:asciiTheme="minorHAnsi" w:eastAsiaTheme="minorEastAsia" w:hAnsiTheme="minorHAnsi" w:cstheme="minorBidi"/>
          <w:iCs w:val="0"/>
          <w:noProof/>
          <w:szCs w:val="22"/>
        </w:rPr>
      </w:pPr>
      <w:hyperlink w:anchor="_Toc461957741" w:history="1">
        <w:r w:rsidRPr="000D3F78">
          <w:rPr>
            <w:rStyle w:val="af0"/>
            <w:noProof/>
          </w:rPr>
          <w:t>3.1.1</w:t>
        </w:r>
        <w:r>
          <w:rPr>
            <w:rFonts w:asciiTheme="minorHAnsi" w:eastAsiaTheme="minorEastAsia" w:hAnsiTheme="minorHAnsi" w:cstheme="minorBidi"/>
            <w:iCs w:val="0"/>
            <w:noProof/>
            <w:szCs w:val="22"/>
          </w:rPr>
          <w:tab/>
        </w:r>
        <w:r w:rsidRPr="000D3F78">
          <w:rPr>
            <w:rStyle w:val="af0"/>
            <w:rFonts w:hint="eastAsia"/>
            <w:noProof/>
          </w:rPr>
          <w:t>标准产品接口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_Toc461957741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DC5C6B" w:rsidRDefault="00DC5C6B">
      <w:pPr>
        <w:pStyle w:val="30"/>
        <w:rPr>
          <w:rFonts w:asciiTheme="minorHAnsi" w:eastAsiaTheme="minorEastAsia" w:hAnsiTheme="minorHAnsi" w:cstheme="minorBidi"/>
          <w:iCs w:val="0"/>
          <w:noProof/>
          <w:szCs w:val="22"/>
        </w:rPr>
      </w:pPr>
      <w:hyperlink w:anchor="_Toc461957742" w:history="1">
        <w:r w:rsidRPr="000D3F78">
          <w:rPr>
            <w:rStyle w:val="af0"/>
            <w:noProof/>
          </w:rPr>
          <w:t>3.1.2</w:t>
        </w:r>
        <w:r>
          <w:rPr>
            <w:rFonts w:asciiTheme="minorHAnsi" w:eastAsiaTheme="minorEastAsia" w:hAnsiTheme="minorHAnsi" w:cstheme="minorBidi"/>
            <w:iCs w:val="0"/>
            <w:noProof/>
            <w:szCs w:val="22"/>
          </w:rPr>
          <w:tab/>
        </w:r>
        <w:r w:rsidRPr="000D3F78">
          <w:rPr>
            <w:rStyle w:val="af0"/>
            <w:rFonts w:hint="eastAsia"/>
            <w:noProof/>
          </w:rPr>
          <w:t>产品实例接口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_Toc461957742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DC5C6B" w:rsidRDefault="00DC5C6B">
      <w:pPr>
        <w:pStyle w:val="22"/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61957743" w:history="1">
        <w:r w:rsidRPr="000D3F78">
          <w:rPr>
            <w:rStyle w:val="af0"/>
            <w:noProof/>
          </w:rPr>
          <w:t>3.2</w:t>
        </w:r>
        <w:r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Pr="000D3F78">
          <w:rPr>
            <w:rStyle w:val="af0"/>
            <w:rFonts w:hint="eastAsia"/>
            <w:noProof/>
          </w:rPr>
          <w:t>具体实现过程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_Toc461957743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DC5C6B" w:rsidRDefault="00DC5C6B">
      <w:pPr>
        <w:pStyle w:val="30"/>
        <w:rPr>
          <w:rFonts w:asciiTheme="minorHAnsi" w:eastAsiaTheme="minorEastAsia" w:hAnsiTheme="minorHAnsi" w:cstheme="minorBidi"/>
          <w:iCs w:val="0"/>
          <w:noProof/>
          <w:szCs w:val="22"/>
        </w:rPr>
      </w:pPr>
      <w:hyperlink w:anchor="_Toc461957744" w:history="1">
        <w:r w:rsidRPr="000D3F78">
          <w:rPr>
            <w:rStyle w:val="af0"/>
            <w:noProof/>
          </w:rPr>
          <w:t>3.2.1</w:t>
        </w:r>
        <w:r>
          <w:rPr>
            <w:rFonts w:asciiTheme="minorHAnsi" w:eastAsiaTheme="minorEastAsia" w:hAnsiTheme="minorHAnsi" w:cstheme="minorBidi"/>
            <w:iCs w:val="0"/>
            <w:noProof/>
            <w:szCs w:val="22"/>
          </w:rPr>
          <w:tab/>
        </w:r>
        <w:r w:rsidRPr="000D3F78">
          <w:rPr>
            <w:rStyle w:val="af0"/>
            <w:noProof/>
          </w:rPr>
          <w:t>DevOps</w:t>
        </w:r>
        <w:r w:rsidRPr="000D3F78">
          <w:rPr>
            <w:rStyle w:val="af0"/>
            <w:rFonts w:hint="eastAsia"/>
            <w:noProof/>
          </w:rPr>
          <w:t>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_Toc461957744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C5C6B" w:rsidRDefault="00DC5C6B">
      <w:pPr>
        <w:pStyle w:val="30"/>
        <w:rPr>
          <w:rFonts w:asciiTheme="minorHAnsi" w:eastAsiaTheme="minorEastAsia" w:hAnsiTheme="minorHAnsi" w:cstheme="minorBidi"/>
          <w:iCs w:val="0"/>
          <w:noProof/>
          <w:szCs w:val="22"/>
        </w:rPr>
      </w:pPr>
      <w:hyperlink w:anchor="_Toc461957745" w:history="1">
        <w:r w:rsidRPr="000D3F78">
          <w:rPr>
            <w:rStyle w:val="af0"/>
            <w:noProof/>
          </w:rPr>
          <w:t>3.2.2</w:t>
        </w:r>
        <w:r>
          <w:rPr>
            <w:rFonts w:asciiTheme="minorHAnsi" w:eastAsiaTheme="minorEastAsia" w:hAnsiTheme="minorHAnsi" w:cstheme="minorBidi"/>
            <w:iCs w:val="0"/>
            <w:noProof/>
            <w:szCs w:val="22"/>
          </w:rPr>
          <w:tab/>
        </w:r>
        <w:r w:rsidRPr="000D3F78">
          <w:rPr>
            <w:rStyle w:val="af0"/>
            <w:rFonts w:hint="eastAsia"/>
            <w:noProof/>
          </w:rPr>
          <w:t>定制功能</w:t>
        </w:r>
        <w:r w:rsidRPr="000D3F78">
          <w:rPr>
            <w:rStyle w:val="af0"/>
            <w:noProof/>
          </w:rPr>
          <w:t>euler-chidi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_Toc461957745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C5C6B" w:rsidRDefault="00DC5C6B">
      <w:pPr>
        <w:pStyle w:val="22"/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61957746" w:history="1">
        <w:r w:rsidRPr="000D3F78">
          <w:rPr>
            <w:rStyle w:val="af0"/>
            <w:noProof/>
          </w:rPr>
          <w:t>3.3</w:t>
        </w:r>
        <w:r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Pr="000D3F78">
          <w:rPr>
            <w:rStyle w:val="af0"/>
            <w:rFonts w:hint="eastAsia"/>
            <w:noProof/>
          </w:rPr>
          <w:t>定制功能部署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_Toc461957746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C5C6B" w:rsidRDefault="00DC5C6B">
      <w:pPr>
        <w:pStyle w:val="10"/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hyperlink w:anchor="_Toc461957747" w:history="1">
        <w:r w:rsidRPr="000D3F78">
          <w:rPr>
            <w:rStyle w:val="af0"/>
            <w:noProof/>
          </w:rPr>
          <w:t>4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Cs w:val="22"/>
          </w:rPr>
          <w:tab/>
        </w:r>
        <w:r w:rsidRPr="000D3F78">
          <w:rPr>
            <w:rStyle w:val="af0"/>
            <w:rFonts w:hint="eastAsia"/>
            <w:noProof/>
          </w:rPr>
          <w:t>未尽事宜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_Toc461957747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C5C6B" w:rsidRDefault="00DC5C6B">
      <w:pPr>
        <w:pStyle w:val="10"/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hyperlink w:anchor="_Toc461957748" w:history="1">
        <w:r w:rsidRPr="000D3F78">
          <w:rPr>
            <w:rStyle w:val="af0"/>
            <w:noProof/>
          </w:rPr>
          <w:t>5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Cs w:val="22"/>
          </w:rPr>
          <w:tab/>
        </w:r>
        <w:r w:rsidRPr="000D3F78">
          <w:rPr>
            <w:rStyle w:val="af0"/>
            <w:rFonts w:hint="eastAsia"/>
            <w:noProof/>
          </w:rPr>
          <w:t>附录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_Toc461957748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C5C6B" w:rsidRDefault="00DC5C6B">
      <w:pPr>
        <w:pStyle w:val="30"/>
        <w:rPr>
          <w:rFonts w:asciiTheme="minorHAnsi" w:eastAsiaTheme="minorEastAsia" w:hAnsiTheme="minorHAnsi" w:cstheme="minorBidi"/>
          <w:iCs w:val="0"/>
          <w:noProof/>
          <w:szCs w:val="22"/>
        </w:rPr>
      </w:pPr>
      <w:hyperlink w:anchor="_Toc461957749" w:history="1">
        <w:r w:rsidRPr="000D3F78">
          <w:rPr>
            <w:rStyle w:val="af0"/>
            <w:noProof/>
          </w:rPr>
          <w:t>5.1.1</w:t>
        </w:r>
        <w:r>
          <w:rPr>
            <w:rFonts w:asciiTheme="minorHAnsi" w:eastAsiaTheme="minorEastAsia" w:hAnsiTheme="minorHAnsi" w:cstheme="minorBidi"/>
            <w:iCs w:val="0"/>
            <w:noProof/>
            <w:szCs w:val="22"/>
          </w:rPr>
          <w:tab/>
        </w:r>
        <w:r w:rsidRPr="000D3F78">
          <w:rPr>
            <w:rStyle w:val="af0"/>
            <w:noProof/>
          </w:rPr>
          <w:t>DevOps</w:t>
        </w:r>
        <w:r w:rsidRPr="000D3F78">
          <w:rPr>
            <w:rStyle w:val="af0"/>
            <w:rFonts w:hint="eastAsia"/>
            <w:noProof/>
          </w:rPr>
          <w:t>平台及领域系统安装脚本及配置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_Toc461957749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C5C6B" w:rsidRDefault="00DC5C6B">
      <w:pPr>
        <w:pStyle w:val="30"/>
        <w:rPr>
          <w:rFonts w:asciiTheme="minorHAnsi" w:eastAsiaTheme="minorEastAsia" w:hAnsiTheme="minorHAnsi" w:cstheme="minorBidi"/>
          <w:iCs w:val="0"/>
          <w:noProof/>
          <w:szCs w:val="22"/>
        </w:rPr>
      </w:pPr>
      <w:hyperlink w:anchor="_Toc461957750" w:history="1">
        <w:r w:rsidRPr="000D3F78">
          <w:rPr>
            <w:rStyle w:val="af0"/>
            <w:noProof/>
          </w:rPr>
          <w:t>5.1.2</w:t>
        </w:r>
        <w:r>
          <w:rPr>
            <w:rFonts w:asciiTheme="minorHAnsi" w:eastAsiaTheme="minorEastAsia" w:hAnsiTheme="minorHAnsi" w:cstheme="minorBidi"/>
            <w:iCs w:val="0"/>
            <w:noProof/>
            <w:szCs w:val="22"/>
          </w:rPr>
          <w:tab/>
        </w:r>
        <w:r w:rsidRPr="000D3F78">
          <w:rPr>
            <w:rStyle w:val="af0"/>
            <w:rFonts w:hint="eastAsia"/>
            <w:noProof/>
          </w:rPr>
          <w:t>示例项目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_Toc461957750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70AA4" w:rsidRDefault="00AF2F9E">
      <w:r>
        <w:fldChar w:fldCharType="end"/>
      </w:r>
    </w:p>
    <w:p w:rsidR="0096421F" w:rsidRDefault="0096421F"/>
    <w:p w:rsidR="005365AC" w:rsidRDefault="005365AC"/>
    <w:p w:rsidR="005365AC" w:rsidRDefault="005365AC"/>
    <w:p w:rsidR="001E582A" w:rsidRDefault="001E582A" w:rsidP="002C10B6">
      <w:pPr>
        <w:pStyle w:val="1"/>
        <w:sectPr w:rsidR="001E582A" w:rsidSect="00525745">
          <w:headerReference w:type="default" r:id="rId10"/>
          <w:footerReference w:type="default" r:id="rId11"/>
          <w:pgSz w:w="11906" w:h="16838" w:code="9"/>
          <w:pgMar w:top="1440" w:right="1511" w:bottom="1440" w:left="1797" w:header="575" w:footer="881" w:gutter="0"/>
          <w:pgNumType w:fmt="lowerRoman" w:start="1"/>
          <w:cols w:space="425"/>
          <w:docGrid w:type="lines" w:linePitch="387"/>
        </w:sectPr>
      </w:pPr>
    </w:p>
    <w:p w:rsidR="005365AC" w:rsidRDefault="00322FE7" w:rsidP="007F3791">
      <w:pPr>
        <w:pStyle w:val="1"/>
      </w:pPr>
      <w:bookmarkStart w:id="19" w:name="_Toc461957731"/>
      <w:r>
        <w:rPr>
          <w:rFonts w:hint="eastAsia"/>
        </w:rPr>
        <w:lastRenderedPageBreak/>
        <w:t>文档说明</w:t>
      </w:r>
      <w:bookmarkEnd w:id="19"/>
    </w:p>
    <w:p w:rsidR="00C71637" w:rsidRDefault="009D5BDA" w:rsidP="00AB54A4">
      <w:pPr>
        <w:pStyle w:val="20"/>
      </w:pPr>
      <w:bookmarkStart w:id="20" w:name="_Toc461957732"/>
      <w:r>
        <w:rPr>
          <w:rFonts w:hint="eastAsia"/>
        </w:rPr>
        <w:t>编写目的</w:t>
      </w:r>
      <w:bookmarkEnd w:id="20"/>
    </w:p>
    <w:p w:rsidR="00F725EA" w:rsidRPr="00825B53" w:rsidRDefault="0058288F" w:rsidP="00305BCD">
      <w:pPr>
        <w:pStyle w:val="a2"/>
      </w:pPr>
      <w:r>
        <w:rPr>
          <w:rFonts w:hint="eastAsia"/>
        </w:rPr>
        <w:t>本</w:t>
      </w:r>
      <w:r>
        <w:t>文档</w:t>
      </w:r>
      <w:proofErr w:type="gramStart"/>
      <w:r>
        <w:rPr>
          <w:rFonts w:hint="eastAsia"/>
        </w:rPr>
        <w:t>仅供对</w:t>
      </w:r>
      <w:r>
        <w:t>普</w:t>
      </w:r>
      <w:proofErr w:type="gramEnd"/>
      <w:r>
        <w:t>元</w:t>
      </w:r>
      <w:proofErr w:type="spellStart"/>
      <w:r>
        <w:t>DevOps</w:t>
      </w:r>
      <w:proofErr w:type="spellEnd"/>
      <w:r>
        <w:t>平台</w:t>
      </w:r>
      <w:r>
        <w:rPr>
          <w:rFonts w:hint="eastAsia"/>
        </w:rPr>
        <w:t>进行</w:t>
      </w:r>
      <w:r>
        <w:t>定制开发</w:t>
      </w:r>
      <w:r>
        <w:rPr>
          <w:rFonts w:hint="eastAsia"/>
        </w:rPr>
        <w:t>的开发</w:t>
      </w:r>
      <w:r>
        <w:t>人员使用。</w:t>
      </w:r>
    </w:p>
    <w:p w:rsidR="009371E8" w:rsidRDefault="009371E8" w:rsidP="007F3791">
      <w:pPr>
        <w:pStyle w:val="20"/>
      </w:pPr>
      <w:bookmarkStart w:id="21" w:name="_Toc461957733"/>
      <w:r>
        <w:rPr>
          <w:rFonts w:hint="eastAsia"/>
        </w:rPr>
        <w:t>项目背景</w:t>
      </w:r>
      <w:bookmarkEnd w:id="21"/>
    </w:p>
    <w:p w:rsidR="00D04526" w:rsidRPr="007A0C67" w:rsidRDefault="00305BCD" w:rsidP="00305BCD">
      <w:pPr>
        <w:pStyle w:val="a2"/>
      </w:pPr>
      <w:r>
        <w:rPr>
          <w:rFonts w:hint="eastAsia"/>
        </w:rPr>
        <w:t>普元</w:t>
      </w:r>
      <w:proofErr w:type="spellStart"/>
      <w:r>
        <w:t>DevOps</w:t>
      </w:r>
      <w:proofErr w:type="spellEnd"/>
      <w:r>
        <w:t>平台提供了</w:t>
      </w:r>
      <w:r w:rsidR="008B4B35">
        <w:rPr>
          <w:rFonts w:hint="eastAsia"/>
        </w:rPr>
        <w:t>单个</w:t>
      </w:r>
      <w:r w:rsidR="00246AD1">
        <w:rPr>
          <w:rFonts w:hint="eastAsia"/>
        </w:rPr>
        <w:t>产品</w:t>
      </w:r>
      <w:r>
        <w:rPr>
          <w:rFonts w:hint="eastAsia"/>
        </w:rPr>
        <w:t>的</w:t>
      </w:r>
      <w:r>
        <w:t>快速部署</w:t>
      </w:r>
      <w:r>
        <w:rPr>
          <w:rFonts w:hint="eastAsia"/>
        </w:rPr>
        <w:t>开通</w:t>
      </w:r>
      <w:r>
        <w:t>能力</w:t>
      </w:r>
      <w:r>
        <w:rPr>
          <w:rFonts w:hint="eastAsia"/>
        </w:rPr>
        <w:t>。</w:t>
      </w:r>
      <w:r>
        <w:t>成</w:t>
      </w:r>
      <w:proofErr w:type="gramStart"/>
      <w:r>
        <w:t>勘院</w:t>
      </w:r>
      <w:r>
        <w:rPr>
          <w:rFonts w:hint="eastAsia"/>
        </w:rPr>
        <w:t>客户</w:t>
      </w:r>
      <w:proofErr w:type="gramEnd"/>
      <w:r>
        <w:t>需要对</w:t>
      </w:r>
      <w:r w:rsidR="00221D0E">
        <w:rPr>
          <w:rFonts w:hint="eastAsia"/>
        </w:rPr>
        <w:t>多个产品</w:t>
      </w:r>
      <w:r w:rsidR="00221D0E">
        <w:t>的开通</w:t>
      </w:r>
      <w:r>
        <w:t>进行简单编排，</w:t>
      </w:r>
      <w:r w:rsidR="008B4B35">
        <w:rPr>
          <w:rFonts w:hint="eastAsia"/>
        </w:rPr>
        <w:t>比如对</w:t>
      </w:r>
      <w:r w:rsidR="008B4B35">
        <w:t>开通</w:t>
      </w:r>
      <w:proofErr w:type="spellStart"/>
      <w:r w:rsidR="008B4B35">
        <w:t>mysq</w:t>
      </w:r>
      <w:proofErr w:type="spellEnd"/>
      <w:r w:rsidR="008B4B35">
        <w:t>数据库，初始化数据库，开通应用这一流程</w:t>
      </w:r>
      <w:r w:rsidR="008B4B35">
        <w:rPr>
          <w:rFonts w:hint="eastAsia"/>
        </w:rPr>
        <w:t>只</w:t>
      </w:r>
      <w:r w:rsidR="008B4B35">
        <w:t>做一步操作即可完成。</w:t>
      </w:r>
    </w:p>
    <w:p w:rsidR="000532BA" w:rsidRDefault="00C71637" w:rsidP="007F3791">
      <w:pPr>
        <w:pStyle w:val="20"/>
      </w:pPr>
      <w:bookmarkStart w:id="22" w:name="_Toc461957734"/>
      <w:r>
        <w:rPr>
          <w:rFonts w:hint="eastAsia"/>
        </w:rPr>
        <w:t>术语</w:t>
      </w:r>
      <w:bookmarkEnd w:id="22"/>
    </w:p>
    <w:tbl>
      <w:tblPr>
        <w:tblW w:w="862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961"/>
        <w:gridCol w:w="6667"/>
      </w:tblGrid>
      <w:tr w:rsidR="001726DE" w:rsidTr="001726DE">
        <w:trPr>
          <w:cantSplit/>
          <w:jc w:val="center"/>
        </w:trPr>
        <w:tc>
          <w:tcPr>
            <w:tcW w:w="1961" w:type="dxa"/>
            <w:shd w:val="clear" w:color="auto" w:fill="auto"/>
          </w:tcPr>
          <w:p w:rsidR="001726DE" w:rsidRDefault="001726DE" w:rsidP="001726DE">
            <w:pPr>
              <w:pStyle w:val="ac"/>
            </w:pPr>
            <w:r>
              <w:rPr>
                <w:rFonts w:hint="eastAsia"/>
              </w:rPr>
              <w:t>术语</w:t>
            </w:r>
          </w:p>
        </w:tc>
        <w:tc>
          <w:tcPr>
            <w:tcW w:w="6667" w:type="dxa"/>
            <w:shd w:val="clear" w:color="auto" w:fill="auto"/>
          </w:tcPr>
          <w:p w:rsidR="001726DE" w:rsidRDefault="001726DE" w:rsidP="001726DE">
            <w:pPr>
              <w:pStyle w:val="ac"/>
            </w:pPr>
            <w:r>
              <w:rPr>
                <w:rFonts w:hint="eastAsia"/>
              </w:rPr>
              <w:t>解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释</w:t>
            </w:r>
          </w:p>
        </w:tc>
      </w:tr>
      <w:tr w:rsidR="00B32FF3" w:rsidTr="001726DE">
        <w:trPr>
          <w:cantSplit/>
          <w:jc w:val="center"/>
        </w:trPr>
        <w:tc>
          <w:tcPr>
            <w:tcW w:w="1961" w:type="dxa"/>
            <w:shd w:val="clear" w:color="auto" w:fill="auto"/>
          </w:tcPr>
          <w:p w:rsidR="00B32FF3" w:rsidRDefault="00B32FF3" w:rsidP="001726DE">
            <w:pPr>
              <w:pStyle w:val="ad"/>
            </w:pPr>
          </w:p>
        </w:tc>
        <w:tc>
          <w:tcPr>
            <w:tcW w:w="6667" w:type="dxa"/>
            <w:shd w:val="clear" w:color="auto" w:fill="auto"/>
          </w:tcPr>
          <w:p w:rsidR="00B32FF3" w:rsidRDefault="00B32FF3" w:rsidP="00114DFB">
            <w:pPr>
              <w:pStyle w:val="ad"/>
            </w:pPr>
          </w:p>
        </w:tc>
      </w:tr>
      <w:tr w:rsidR="00790850" w:rsidTr="001726DE">
        <w:trPr>
          <w:cantSplit/>
          <w:jc w:val="center"/>
        </w:trPr>
        <w:tc>
          <w:tcPr>
            <w:tcW w:w="1961" w:type="dxa"/>
            <w:shd w:val="clear" w:color="auto" w:fill="auto"/>
          </w:tcPr>
          <w:p w:rsidR="00790850" w:rsidRDefault="00790850" w:rsidP="001726DE">
            <w:pPr>
              <w:pStyle w:val="ad"/>
            </w:pPr>
          </w:p>
        </w:tc>
        <w:tc>
          <w:tcPr>
            <w:tcW w:w="6667" w:type="dxa"/>
            <w:shd w:val="clear" w:color="auto" w:fill="auto"/>
          </w:tcPr>
          <w:p w:rsidR="00790850" w:rsidRDefault="00790850" w:rsidP="00114DFB">
            <w:pPr>
              <w:pStyle w:val="ad"/>
            </w:pPr>
          </w:p>
        </w:tc>
      </w:tr>
      <w:tr w:rsidR="00DC5CD3" w:rsidTr="001726DE">
        <w:trPr>
          <w:cantSplit/>
          <w:jc w:val="center"/>
        </w:trPr>
        <w:tc>
          <w:tcPr>
            <w:tcW w:w="1961" w:type="dxa"/>
            <w:shd w:val="clear" w:color="auto" w:fill="auto"/>
          </w:tcPr>
          <w:p w:rsidR="00DC5CD3" w:rsidRDefault="00DC5CD3" w:rsidP="00DC5CD3">
            <w:pPr>
              <w:pStyle w:val="ad"/>
            </w:pPr>
          </w:p>
        </w:tc>
        <w:tc>
          <w:tcPr>
            <w:tcW w:w="6667" w:type="dxa"/>
            <w:shd w:val="clear" w:color="auto" w:fill="auto"/>
          </w:tcPr>
          <w:p w:rsidR="00DC5CD3" w:rsidRDefault="00DC5CD3" w:rsidP="00114DFB">
            <w:pPr>
              <w:pStyle w:val="ad"/>
            </w:pPr>
          </w:p>
        </w:tc>
      </w:tr>
      <w:tr w:rsidR="00DC5CD3" w:rsidTr="001726DE">
        <w:trPr>
          <w:cantSplit/>
          <w:jc w:val="center"/>
        </w:trPr>
        <w:tc>
          <w:tcPr>
            <w:tcW w:w="1961" w:type="dxa"/>
            <w:shd w:val="clear" w:color="auto" w:fill="auto"/>
          </w:tcPr>
          <w:p w:rsidR="00DC5CD3" w:rsidRPr="00DC5CD3" w:rsidRDefault="00DC5CD3" w:rsidP="00DC5CD3">
            <w:pPr>
              <w:pStyle w:val="ad"/>
            </w:pPr>
          </w:p>
        </w:tc>
        <w:tc>
          <w:tcPr>
            <w:tcW w:w="6667" w:type="dxa"/>
            <w:shd w:val="clear" w:color="auto" w:fill="auto"/>
          </w:tcPr>
          <w:p w:rsidR="00DC5CD3" w:rsidRPr="00DC5CD3" w:rsidRDefault="00DC5CD3" w:rsidP="00114DFB">
            <w:pPr>
              <w:pStyle w:val="ad"/>
            </w:pPr>
          </w:p>
        </w:tc>
      </w:tr>
      <w:tr w:rsidR="005F04D5" w:rsidTr="001726DE">
        <w:trPr>
          <w:cantSplit/>
          <w:jc w:val="center"/>
        </w:trPr>
        <w:tc>
          <w:tcPr>
            <w:tcW w:w="1961" w:type="dxa"/>
            <w:shd w:val="clear" w:color="auto" w:fill="auto"/>
          </w:tcPr>
          <w:p w:rsidR="005F04D5" w:rsidRDefault="005F04D5" w:rsidP="00DC5CD3">
            <w:pPr>
              <w:pStyle w:val="ad"/>
            </w:pPr>
          </w:p>
        </w:tc>
        <w:tc>
          <w:tcPr>
            <w:tcW w:w="6667" w:type="dxa"/>
            <w:shd w:val="clear" w:color="auto" w:fill="auto"/>
          </w:tcPr>
          <w:p w:rsidR="005F04D5" w:rsidRPr="00DC5CD3" w:rsidRDefault="005F04D5" w:rsidP="007E24D8">
            <w:pPr>
              <w:pStyle w:val="ad"/>
            </w:pPr>
          </w:p>
        </w:tc>
      </w:tr>
    </w:tbl>
    <w:p w:rsidR="00C71637" w:rsidRDefault="00C71637" w:rsidP="007F3791">
      <w:pPr>
        <w:pStyle w:val="20"/>
      </w:pPr>
      <w:bookmarkStart w:id="23" w:name="_Toc461957735"/>
      <w:r>
        <w:rPr>
          <w:rFonts w:hint="eastAsia"/>
        </w:rPr>
        <w:t>参考</w:t>
      </w:r>
      <w:r w:rsidR="009D5BDA">
        <w:rPr>
          <w:rFonts w:hint="eastAsia"/>
        </w:rPr>
        <w:t>文档</w:t>
      </w:r>
      <w:bookmarkEnd w:id="23"/>
    </w:p>
    <w:p w:rsidR="00686CF1" w:rsidRPr="00686CF1" w:rsidRDefault="009657C9" w:rsidP="00320DA0">
      <w:pPr>
        <w:pStyle w:val="a2"/>
      </w:pPr>
      <w:r>
        <w:rPr>
          <w:rFonts w:hint="eastAsia"/>
        </w:rPr>
        <w:t>《</w:t>
      </w:r>
      <w:r w:rsidRPr="009657C9">
        <w:rPr>
          <w:rFonts w:hint="eastAsia"/>
        </w:rPr>
        <w:t>普元</w:t>
      </w:r>
      <w:proofErr w:type="spellStart"/>
      <w:r w:rsidRPr="009657C9">
        <w:rPr>
          <w:rFonts w:hint="eastAsia"/>
        </w:rPr>
        <w:t>DevOps</w:t>
      </w:r>
      <w:proofErr w:type="spellEnd"/>
      <w:r w:rsidRPr="009657C9">
        <w:rPr>
          <w:rFonts w:hint="eastAsia"/>
        </w:rPr>
        <w:t>平台快速上手指南</w:t>
      </w:r>
      <w:r>
        <w:t>》。</w:t>
      </w:r>
    </w:p>
    <w:p w:rsidR="00FC5322" w:rsidRDefault="00DC060C" w:rsidP="00175783">
      <w:pPr>
        <w:pStyle w:val="1"/>
      </w:pPr>
      <w:bookmarkStart w:id="24" w:name="_Toc461957736"/>
      <w:r>
        <w:rPr>
          <w:rFonts w:hint="eastAsia"/>
        </w:rPr>
        <w:t>定制功能</w:t>
      </w:r>
      <w:r w:rsidR="00FC5322">
        <w:rPr>
          <w:rFonts w:hint="eastAsia"/>
        </w:rPr>
        <w:t>介绍</w:t>
      </w:r>
      <w:bookmarkEnd w:id="24"/>
    </w:p>
    <w:p w:rsidR="0053438D" w:rsidRPr="0053438D" w:rsidRDefault="00933E49" w:rsidP="0053438D">
      <w:pPr>
        <w:pStyle w:val="20"/>
      </w:pPr>
      <w:bookmarkStart w:id="25" w:name="_Toc461957737"/>
      <w:r>
        <w:rPr>
          <w:rFonts w:hint="eastAsia"/>
        </w:rPr>
        <w:t>定制功能</w:t>
      </w:r>
      <w:r>
        <w:t>简介</w:t>
      </w:r>
      <w:bookmarkEnd w:id="25"/>
    </w:p>
    <w:p w:rsidR="0053438D" w:rsidRPr="000C2E01" w:rsidRDefault="00246AD1" w:rsidP="000C2E01">
      <w:pPr>
        <w:pStyle w:val="a2"/>
      </w:pPr>
      <w:r>
        <w:rPr>
          <w:rFonts w:hint="eastAsia"/>
        </w:rPr>
        <w:t>普元</w:t>
      </w:r>
      <w:proofErr w:type="spellStart"/>
      <w:r>
        <w:t>DevOps</w:t>
      </w:r>
      <w:proofErr w:type="spellEnd"/>
      <w:r>
        <w:t>平台目前支持对单个</w:t>
      </w:r>
      <w:r w:rsidR="00221D0E">
        <w:rPr>
          <w:rFonts w:hint="eastAsia"/>
        </w:rPr>
        <w:t>产品</w:t>
      </w:r>
      <w:r>
        <w:t>的部署开通，如果需要对多个</w:t>
      </w:r>
      <w:r w:rsidR="00221D0E">
        <w:rPr>
          <w:rFonts w:hint="eastAsia"/>
        </w:rPr>
        <w:t>产品</w:t>
      </w:r>
      <w:r w:rsidR="00221D0E">
        <w:t>的开通进行串联，就需要</w:t>
      </w:r>
      <w:r w:rsidR="00221D0E">
        <w:rPr>
          <w:rFonts w:hint="eastAsia"/>
        </w:rPr>
        <w:t>做</w:t>
      </w:r>
      <w:r w:rsidR="00221D0E">
        <w:t>一些额外的定制开发。</w:t>
      </w:r>
      <w:r w:rsidR="000C2E01">
        <w:rPr>
          <w:rFonts w:hint="eastAsia"/>
        </w:rPr>
        <w:t>目前</w:t>
      </w:r>
      <w:r w:rsidR="000C2E01">
        <w:t>的定制功能比较简单，即开通数据库，初始化数据库，开通应用</w:t>
      </w:r>
      <w:r w:rsidR="000C2E01">
        <w:rPr>
          <w:rFonts w:hint="eastAsia"/>
        </w:rPr>
        <w:t>。</w:t>
      </w:r>
    </w:p>
    <w:p w:rsidR="00D01C6F" w:rsidRDefault="006150D8" w:rsidP="00D01C6F">
      <w:pPr>
        <w:pStyle w:val="20"/>
      </w:pPr>
      <w:bookmarkStart w:id="26" w:name="_Toc461957738"/>
      <w:r>
        <w:rPr>
          <w:rFonts w:hint="eastAsia"/>
        </w:rPr>
        <w:t>定制功能</w:t>
      </w:r>
      <w:r>
        <w:t>方案</w:t>
      </w:r>
      <w:bookmarkEnd w:id="26"/>
    </w:p>
    <w:p w:rsidR="00F42442" w:rsidRPr="00D01C6F" w:rsidRDefault="006349A3" w:rsidP="00320DA0">
      <w:pPr>
        <w:pStyle w:val="a2"/>
      </w:pPr>
      <w:r>
        <w:t>开通</w:t>
      </w:r>
      <w:r w:rsidR="0090150B">
        <w:rPr>
          <w:rFonts w:hint="eastAsia"/>
        </w:rPr>
        <w:t>产品</w:t>
      </w:r>
      <w:r w:rsidR="0090150B">
        <w:t>：</w:t>
      </w:r>
      <w:r w:rsidR="00401CB5">
        <w:rPr>
          <w:rFonts w:hint="eastAsia"/>
        </w:rPr>
        <w:t>在普元</w:t>
      </w:r>
      <w:proofErr w:type="spellStart"/>
      <w:r w:rsidR="00401CB5">
        <w:t>DevOps</w:t>
      </w:r>
      <w:proofErr w:type="spellEnd"/>
      <w:r w:rsidR="00401CB5">
        <w:t>平台中，将</w:t>
      </w:r>
      <w:r w:rsidR="00401CB5">
        <w:rPr>
          <w:rFonts w:hint="eastAsia"/>
        </w:rPr>
        <w:t>以</w:t>
      </w:r>
      <w:r w:rsidR="00401CB5">
        <w:t>标准产品</w:t>
      </w:r>
      <w:r w:rsidR="00401CB5">
        <w:rPr>
          <w:rFonts w:hint="eastAsia"/>
        </w:rPr>
        <w:t>类型发布</w:t>
      </w:r>
      <w:r w:rsidR="00401CB5">
        <w:t>到</w:t>
      </w:r>
      <w:r w:rsidR="00401CB5">
        <w:rPr>
          <w:rFonts w:hint="eastAsia"/>
        </w:rPr>
        <w:t>外部</w:t>
      </w:r>
      <w:r w:rsidR="00401CB5">
        <w:t>市场中</w:t>
      </w:r>
      <w:r w:rsidR="00401CB5">
        <w:rPr>
          <w:rFonts w:hint="eastAsia"/>
        </w:rPr>
        <w:t>，</w:t>
      </w:r>
      <w:r w:rsidR="00401CB5">
        <w:t>手动增加</w:t>
      </w:r>
      <w:r w:rsidR="00401CB5">
        <w:rPr>
          <w:rFonts w:hint="eastAsia"/>
        </w:rPr>
        <w:t>“</w:t>
      </w:r>
      <w:r w:rsidR="00401CB5" w:rsidRPr="00401CB5">
        <w:rPr>
          <w:rFonts w:hint="eastAsia"/>
        </w:rPr>
        <w:t>产品开通</w:t>
      </w:r>
      <w:proofErr w:type="spellStart"/>
      <w:r w:rsidR="00401CB5" w:rsidRPr="00401CB5">
        <w:rPr>
          <w:rFonts w:hint="eastAsia"/>
        </w:rPr>
        <w:t>url</w:t>
      </w:r>
      <w:proofErr w:type="spellEnd"/>
      <w:r w:rsidR="00401CB5">
        <w:rPr>
          <w:rFonts w:hint="eastAsia"/>
        </w:rPr>
        <w:t>”、“</w:t>
      </w:r>
      <w:r w:rsidR="00401CB5" w:rsidRPr="00401CB5">
        <w:rPr>
          <w:rFonts w:hint="eastAsia"/>
        </w:rPr>
        <w:t>产品销毁</w:t>
      </w:r>
      <w:proofErr w:type="spellStart"/>
      <w:r w:rsidR="00401CB5" w:rsidRPr="00401CB5">
        <w:rPr>
          <w:rFonts w:hint="eastAsia"/>
        </w:rPr>
        <w:t>url</w:t>
      </w:r>
      <w:proofErr w:type="spellEnd"/>
      <w:r w:rsidR="00401CB5">
        <w:rPr>
          <w:rFonts w:hint="eastAsia"/>
        </w:rPr>
        <w:t>”、</w:t>
      </w:r>
      <w:bookmarkStart w:id="27" w:name="OLE_LINK5"/>
      <w:r w:rsidR="00401CB5">
        <w:rPr>
          <w:rFonts w:hint="eastAsia"/>
        </w:rPr>
        <w:t>“</w:t>
      </w:r>
      <w:r w:rsidR="00401CB5" w:rsidRPr="00401CB5">
        <w:rPr>
          <w:rFonts w:hint="eastAsia"/>
        </w:rPr>
        <w:t>产品详情</w:t>
      </w:r>
      <w:proofErr w:type="spellStart"/>
      <w:r w:rsidR="00401CB5" w:rsidRPr="00401CB5">
        <w:rPr>
          <w:rFonts w:hint="eastAsia"/>
        </w:rPr>
        <w:t>url</w:t>
      </w:r>
      <w:proofErr w:type="spellEnd"/>
      <w:r w:rsidR="00401CB5">
        <w:rPr>
          <w:rFonts w:hint="eastAsia"/>
        </w:rPr>
        <w:t>”</w:t>
      </w:r>
      <w:bookmarkEnd w:id="27"/>
      <w:r w:rsidR="00401CB5">
        <w:rPr>
          <w:rFonts w:hint="eastAsia"/>
        </w:rPr>
        <w:t>；在</w:t>
      </w:r>
      <w:r w:rsidR="00401CB5">
        <w:t>市场中开通改产品，</w:t>
      </w:r>
      <w:r w:rsidR="00401CB5">
        <w:rPr>
          <w:rFonts w:hint="eastAsia"/>
        </w:rPr>
        <w:t>平台</w:t>
      </w:r>
      <w:r w:rsidR="00401CB5">
        <w:t>会打开</w:t>
      </w:r>
      <w:r w:rsidR="00401CB5">
        <w:rPr>
          <w:rFonts w:hint="eastAsia"/>
        </w:rPr>
        <w:t>“</w:t>
      </w:r>
      <w:r w:rsidR="00401CB5" w:rsidRPr="00401CB5">
        <w:rPr>
          <w:rFonts w:hint="eastAsia"/>
        </w:rPr>
        <w:t>产品开通</w:t>
      </w:r>
      <w:proofErr w:type="spellStart"/>
      <w:r w:rsidR="00401CB5" w:rsidRPr="00401CB5">
        <w:rPr>
          <w:rFonts w:hint="eastAsia"/>
        </w:rPr>
        <w:t>url</w:t>
      </w:r>
      <w:proofErr w:type="spellEnd"/>
      <w:r w:rsidR="00401CB5">
        <w:rPr>
          <w:rFonts w:hint="eastAsia"/>
        </w:rPr>
        <w:t>”指定</w:t>
      </w:r>
      <w:r w:rsidR="00401CB5">
        <w:t>的</w:t>
      </w:r>
      <w:proofErr w:type="spellStart"/>
      <w:r w:rsidR="00401CB5">
        <w:t>url</w:t>
      </w:r>
      <w:proofErr w:type="spellEnd"/>
      <w:r w:rsidR="00401CB5">
        <w:t>，</w:t>
      </w:r>
      <w:r w:rsidR="00401CB5">
        <w:rPr>
          <w:rFonts w:hint="eastAsia"/>
        </w:rPr>
        <w:t>通过“</w:t>
      </w:r>
      <w:r w:rsidR="00401CB5" w:rsidRPr="00401CB5">
        <w:rPr>
          <w:rFonts w:hint="eastAsia"/>
        </w:rPr>
        <w:t>产品开通</w:t>
      </w:r>
      <w:proofErr w:type="spellStart"/>
      <w:r w:rsidR="00401CB5" w:rsidRPr="00401CB5">
        <w:rPr>
          <w:rFonts w:hint="eastAsia"/>
        </w:rPr>
        <w:t>url</w:t>
      </w:r>
      <w:proofErr w:type="spellEnd"/>
      <w:r w:rsidR="00401CB5">
        <w:rPr>
          <w:rFonts w:hint="eastAsia"/>
        </w:rPr>
        <w:t>”去</w:t>
      </w:r>
      <w:r w:rsidR="00401CB5">
        <w:t>自定义产品开通过程中</w:t>
      </w:r>
      <w:r w:rsidR="00401CB5">
        <w:rPr>
          <w:rFonts w:hint="eastAsia"/>
        </w:rPr>
        <w:t>要</w:t>
      </w:r>
      <w:r w:rsidR="00401CB5">
        <w:t>执行的操作；</w:t>
      </w:r>
      <w:r w:rsidR="00401CB5">
        <w:rPr>
          <w:rFonts w:hint="eastAsia"/>
        </w:rPr>
        <w:t>自定义</w:t>
      </w:r>
      <w:r w:rsidR="00401CB5">
        <w:t>开通过程可以执行</w:t>
      </w:r>
      <w:r w:rsidR="00FC4E2E">
        <w:rPr>
          <w:rFonts w:hint="eastAsia"/>
        </w:rPr>
        <w:t>依次：</w:t>
      </w:r>
      <w:r w:rsidR="00401CB5">
        <w:t>开通数据库，初始化数据库，开通应用操作，这样就完成了整个开通流程。</w:t>
      </w:r>
    </w:p>
    <w:p w:rsidR="00993C29" w:rsidRDefault="006349A3" w:rsidP="0090150B">
      <w:pPr>
        <w:pStyle w:val="a2"/>
      </w:pPr>
      <w:r>
        <w:t>删除</w:t>
      </w:r>
      <w:r w:rsidR="0090150B">
        <w:rPr>
          <w:rFonts w:hint="eastAsia"/>
        </w:rPr>
        <w:t>产品</w:t>
      </w:r>
      <w:r w:rsidR="0090150B">
        <w:t>：可以在</w:t>
      </w:r>
      <w:r w:rsidR="0090150B">
        <w:rPr>
          <w:rFonts w:hint="eastAsia"/>
        </w:rPr>
        <w:t>“已购</w:t>
      </w:r>
      <w:r w:rsidR="0090150B">
        <w:t>产品</w:t>
      </w:r>
      <w:r w:rsidR="0090150B">
        <w:t>”</w:t>
      </w:r>
      <w:r w:rsidR="0090150B">
        <w:rPr>
          <w:rFonts w:hint="eastAsia"/>
        </w:rPr>
        <w:t>下，如果</w:t>
      </w:r>
      <w:r w:rsidR="0090150B">
        <w:t>自定义</w:t>
      </w:r>
      <w:r w:rsidR="0090150B">
        <w:rPr>
          <w:rFonts w:hint="eastAsia"/>
        </w:rPr>
        <w:t>了“</w:t>
      </w:r>
      <w:r w:rsidR="0090150B" w:rsidRPr="00401CB5">
        <w:rPr>
          <w:rFonts w:hint="eastAsia"/>
        </w:rPr>
        <w:t>产品销毁</w:t>
      </w:r>
      <w:proofErr w:type="spellStart"/>
      <w:r w:rsidR="0090150B" w:rsidRPr="00401CB5">
        <w:rPr>
          <w:rFonts w:hint="eastAsia"/>
        </w:rPr>
        <w:t>url</w:t>
      </w:r>
      <w:proofErr w:type="spellEnd"/>
      <w:r w:rsidR="0090150B">
        <w:rPr>
          <w:rFonts w:hint="eastAsia"/>
        </w:rPr>
        <w:t>”，</w:t>
      </w:r>
      <w:r w:rsidR="0090150B">
        <w:t>可以自定义产品删除要</w:t>
      </w:r>
      <w:r w:rsidR="0090150B">
        <w:lastRenderedPageBreak/>
        <w:t>执行的操作</w:t>
      </w:r>
      <w:r w:rsidR="00FC4E2E">
        <w:rPr>
          <w:rFonts w:hint="eastAsia"/>
        </w:rPr>
        <w:t>，</w:t>
      </w:r>
      <w:r w:rsidR="00FC4E2E">
        <w:t>比如可以</w:t>
      </w:r>
      <w:r w:rsidR="00FC4E2E">
        <w:rPr>
          <w:rFonts w:hint="eastAsia"/>
        </w:rPr>
        <w:t>依次</w:t>
      </w:r>
      <w:r w:rsidR="00FC4E2E">
        <w:t>执行</w:t>
      </w:r>
      <w:r w:rsidR="00FC4E2E">
        <w:rPr>
          <w:rFonts w:hint="eastAsia"/>
        </w:rPr>
        <w:t>：</w:t>
      </w:r>
      <w:r w:rsidR="00FC4E2E">
        <w:t>删除应用，删除数据库。</w:t>
      </w:r>
    </w:p>
    <w:p w:rsidR="00993C29" w:rsidRPr="00F8252B" w:rsidRDefault="006C4A10" w:rsidP="00F8252B">
      <w:pPr>
        <w:pStyle w:val="a2"/>
      </w:pPr>
      <w:r>
        <w:rPr>
          <w:rFonts w:hint="eastAsia"/>
        </w:rPr>
        <w:t>查看</w:t>
      </w:r>
      <w:r>
        <w:t>产品详情：如果自定义了</w:t>
      </w:r>
      <w:r>
        <w:rPr>
          <w:rFonts w:hint="eastAsia"/>
        </w:rPr>
        <w:t>“</w:t>
      </w:r>
      <w:r w:rsidRPr="00401CB5">
        <w:rPr>
          <w:rFonts w:hint="eastAsia"/>
        </w:rPr>
        <w:t>产品详情</w:t>
      </w:r>
      <w:proofErr w:type="spellStart"/>
      <w:r w:rsidRPr="00401CB5">
        <w:rPr>
          <w:rFonts w:hint="eastAsia"/>
        </w:rPr>
        <w:t>url</w:t>
      </w:r>
      <w:proofErr w:type="spellEnd"/>
      <w:r>
        <w:rPr>
          <w:rFonts w:hint="eastAsia"/>
        </w:rPr>
        <w:t>”，</w:t>
      </w:r>
      <w:r>
        <w:t>可以定制产品详情的显示内容。</w:t>
      </w:r>
    </w:p>
    <w:p w:rsidR="00153BB6" w:rsidRDefault="0016101C" w:rsidP="00175783">
      <w:pPr>
        <w:pStyle w:val="1"/>
      </w:pPr>
      <w:bookmarkStart w:id="28" w:name="_Toc461957739"/>
      <w:r>
        <w:rPr>
          <w:rFonts w:hint="eastAsia"/>
        </w:rPr>
        <w:t>定制开发</w:t>
      </w:r>
      <w:r w:rsidR="00993C29">
        <w:rPr>
          <w:rFonts w:hint="eastAsia"/>
        </w:rPr>
        <w:t>指南</w:t>
      </w:r>
      <w:bookmarkEnd w:id="28"/>
    </w:p>
    <w:p w:rsidR="004A3B9A" w:rsidRDefault="002571A7" w:rsidP="004A3B9A">
      <w:pPr>
        <w:pStyle w:val="20"/>
      </w:pPr>
      <w:bookmarkStart w:id="29" w:name="_Toc461957740"/>
      <w:r>
        <w:rPr>
          <w:rFonts w:hint="eastAsia"/>
        </w:rPr>
        <w:t>相关接口</w:t>
      </w:r>
      <w:r>
        <w:t>介绍</w:t>
      </w:r>
      <w:bookmarkEnd w:id="29"/>
    </w:p>
    <w:p w:rsidR="00FE4AAE" w:rsidRPr="00FE4AAE" w:rsidRDefault="00A120C8" w:rsidP="00320DA0">
      <w:pPr>
        <w:pStyle w:val="a2"/>
      </w:pPr>
      <w:r>
        <w:rPr>
          <w:rFonts w:hint="eastAsia"/>
        </w:rPr>
        <w:t>定制</w:t>
      </w:r>
      <w:r w:rsidR="006E500C">
        <w:rPr>
          <w:rFonts w:hint="eastAsia"/>
        </w:rPr>
        <w:t>功能</w:t>
      </w:r>
      <w:r>
        <w:rPr>
          <w:rFonts w:hint="eastAsia"/>
        </w:rPr>
        <w:t>涉及</w:t>
      </w:r>
      <w:r>
        <w:t>到的接口</w:t>
      </w:r>
      <w:r w:rsidR="006E500C">
        <w:rPr>
          <w:rFonts w:hint="eastAsia"/>
        </w:rPr>
        <w:t>主要</w:t>
      </w:r>
      <w:r w:rsidR="006E500C">
        <w:t>有</w:t>
      </w:r>
      <w:r w:rsidR="00064585">
        <w:rPr>
          <w:rFonts w:hint="eastAsia"/>
        </w:rPr>
        <w:t>标准</w:t>
      </w:r>
      <w:r w:rsidR="00064585">
        <w:t>产品接口，产品实例</w:t>
      </w:r>
      <w:r w:rsidR="00064585">
        <w:rPr>
          <w:rFonts w:hint="eastAsia"/>
        </w:rPr>
        <w:t>接口</w:t>
      </w:r>
      <w:r w:rsidR="00064585">
        <w:t>。</w:t>
      </w:r>
    </w:p>
    <w:p w:rsidR="0012762C" w:rsidRPr="003D5786" w:rsidRDefault="002571A7" w:rsidP="003D5786">
      <w:pPr>
        <w:pStyle w:val="3"/>
      </w:pPr>
      <w:bookmarkStart w:id="30" w:name="_Toc461957741"/>
      <w:r>
        <w:rPr>
          <w:rFonts w:hint="eastAsia"/>
        </w:rPr>
        <w:t>标准产品</w:t>
      </w:r>
      <w:r>
        <w:t>接口</w:t>
      </w:r>
      <w:bookmarkEnd w:id="30"/>
    </w:p>
    <w:p w:rsidR="0012762C" w:rsidRDefault="002408E8" w:rsidP="00320DA0">
      <w:pPr>
        <w:pStyle w:val="a2"/>
      </w:pPr>
      <w:r>
        <w:rPr>
          <w:rFonts w:hint="eastAsia"/>
        </w:rPr>
        <w:t>标准</w:t>
      </w:r>
      <w:r>
        <w:t>产品接口</w:t>
      </w:r>
      <w:proofErr w:type="spellStart"/>
      <w:r w:rsidRPr="002408E8">
        <w:t>StandardProductApi</w:t>
      </w:r>
      <w:proofErr w:type="spellEnd"/>
      <w:r>
        <w:rPr>
          <w:rFonts w:hint="eastAsia"/>
        </w:rPr>
        <w:t>，定制</w:t>
      </w:r>
      <w:r>
        <w:t>功能中</w:t>
      </w:r>
      <w:r>
        <w:rPr>
          <w:rFonts w:hint="eastAsia"/>
        </w:rPr>
        <w:t>主要</w:t>
      </w:r>
      <w:r>
        <w:t>使用</w:t>
      </w:r>
      <w:r>
        <w:rPr>
          <w:rFonts w:hint="eastAsia"/>
        </w:rPr>
        <w:t>接口：</w:t>
      </w:r>
    </w:p>
    <w:p w:rsidR="00836650" w:rsidRDefault="00836650" w:rsidP="00320DA0">
      <w:pPr>
        <w:pStyle w:val="a2"/>
      </w:pPr>
      <w:r>
        <w:rPr>
          <w:rFonts w:hint="eastAsia"/>
        </w:rPr>
        <w:t>查询</w:t>
      </w:r>
      <w:r>
        <w:t>标准产品：</w:t>
      </w:r>
    </w:p>
    <w:p w:rsidR="00CB72C6" w:rsidRPr="00175783" w:rsidRDefault="002408E8" w:rsidP="00666788">
      <w:pPr>
        <w:pStyle w:val="a2"/>
      </w:pPr>
      <w:proofErr w:type="spellStart"/>
      <w:r w:rsidRPr="002408E8">
        <w:t>StandardProductVO</w:t>
      </w:r>
      <w:proofErr w:type="spellEnd"/>
      <w:r>
        <w:t xml:space="preserve"> </w:t>
      </w:r>
      <w:proofErr w:type="spellStart"/>
      <w:r w:rsidRPr="002408E8">
        <w:t>queryStdProductById</w:t>
      </w:r>
      <w:proofErr w:type="spellEnd"/>
      <w:r w:rsidRPr="002408E8">
        <w:t>(</w:t>
      </w:r>
      <w:r>
        <w:t xml:space="preserve">String </w:t>
      </w:r>
      <w:proofErr w:type="spellStart"/>
      <w:r w:rsidRPr="002408E8">
        <w:t>standardProductId</w:t>
      </w:r>
      <w:proofErr w:type="spellEnd"/>
      <w:r w:rsidRPr="002408E8">
        <w:t>)</w:t>
      </w:r>
      <w:r w:rsidR="00CB72C6">
        <w:rPr>
          <w:rFonts w:hint="eastAsia"/>
        </w:rPr>
        <w:t>；</w:t>
      </w:r>
    </w:p>
    <w:p w:rsidR="0012762C" w:rsidRPr="00175783" w:rsidRDefault="002571A7" w:rsidP="003D5786">
      <w:pPr>
        <w:pStyle w:val="3"/>
      </w:pPr>
      <w:bookmarkStart w:id="31" w:name="_Toc461957742"/>
      <w:r>
        <w:rPr>
          <w:rFonts w:hint="eastAsia"/>
        </w:rPr>
        <w:t>产品实例</w:t>
      </w:r>
      <w:r>
        <w:t>接口</w:t>
      </w:r>
      <w:bookmarkEnd w:id="31"/>
    </w:p>
    <w:p w:rsidR="0012762C" w:rsidRDefault="002408E8" w:rsidP="00320DA0">
      <w:pPr>
        <w:pStyle w:val="a2"/>
      </w:pPr>
      <w:r>
        <w:rPr>
          <w:rFonts w:hint="eastAsia"/>
        </w:rPr>
        <w:t>产品</w:t>
      </w:r>
      <w:r>
        <w:t>实例接口</w:t>
      </w:r>
      <w:proofErr w:type="spellStart"/>
      <w:r w:rsidRPr="002408E8">
        <w:t>ProductInstanceApi</w:t>
      </w:r>
      <w:proofErr w:type="spellEnd"/>
      <w:r>
        <w:rPr>
          <w:rFonts w:hint="eastAsia"/>
        </w:rPr>
        <w:t>，</w:t>
      </w:r>
      <w:r w:rsidR="0085188E">
        <w:rPr>
          <w:rFonts w:hint="eastAsia"/>
        </w:rPr>
        <w:t>定制功能</w:t>
      </w:r>
      <w:r w:rsidR="00D86345">
        <w:rPr>
          <w:rFonts w:hint="eastAsia"/>
        </w:rPr>
        <w:t>中</w:t>
      </w:r>
      <w:r w:rsidR="0085188E">
        <w:t>主要使用接口</w:t>
      </w:r>
      <w:r w:rsidR="00D86345">
        <w:rPr>
          <w:rFonts w:hint="eastAsia"/>
        </w:rPr>
        <w:t>：</w:t>
      </w:r>
    </w:p>
    <w:p w:rsidR="00D86345" w:rsidRDefault="00D025B9" w:rsidP="00320DA0">
      <w:pPr>
        <w:pStyle w:val="a2"/>
      </w:pPr>
      <w:r>
        <w:rPr>
          <w:rFonts w:hint="eastAsia"/>
        </w:rPr>
        <w:t>查询</w:t>
      </w:r>
      <w:r>
        <w:t>产品实例：</w:t>
      </w:r>
    </w:p>
    <w:p w:rsidR="00D025B9" w:rsidRDefault="00D55E9B" w:rsidP="00320DA0">
      <w:pPr>
        <w:pStyle w:val="a2"/>
      </w:pPr>
      <w:proofErr w:type="spellStart"/>
      <w:r w:rsidRPr="00D55E9B">
        <w:t>ProductInstanceVO</w:t>
      </w:r>
      <w:proofErr w:type="spellEnd"/>
      <w:r>
        <w:t xml:space="preserve"> </w:t>
      </w:r>
      <w:proofErr w:type="spellStart"/>
      <w:proofErr w:type="gramStart"/>
      <w:r w:rsidR="00D025B9" w:rsidRPr="00D025B9">
        <w:t>queryProductInstanceById</w:t>
      </w:r>
      <w:proofErr w:type="spellEnd"/>
      <w:r w:rsidR="00D025B9" w:rsidRPr="00D025B9">
        <w:t>(</w:t>
      </w:r>
      <w:proofErr w:type="gramEnd"/>
      <w:r w:rsidR="00D025B9">
        <w:t xml:space="preserve">String </w:t>
      </w:r>
      <w:proofErr w:type="spellStart"/>
      <w:r w:rsidR="00D025B9" w:rsidRPr="00D025B9">
        <w:t>tenantCode</w:t>
      </w:r>
      <w:proofErr w:type="spellEnd"/>
      <w:r w:rsidR="00D025B9" w:rsidRPr="00D025B9">
        <w:t xml:space="preserve">, </w:t>
      </w:r>
      <w:r w:rsidR="00D025B9">
        <w:t xml:space="preserve">String </w:t>
      </w:r>
      <w:proofErr w:type="spellStart"/>
      <w:r w:rsidR="00D025B9" w:rsidRPr="00D025B9">
        <w:t>instanceId</w:t>
      </w:r>
      <w:proofErr w:type="spellEnd"/>
      <w:r w:rsidR="00D025B9" w:rsidRPr="00D025B9">
        <w:t>)</w:t>
      </w:r>
    </w:p>
    <w:p w:rsidR="00D025B9" w:rsidRDefault="005E3A69" w:rsidP="00320DA0">
      <w:pPr>
        <w:pStyle w:val="a2"/>
      </w:pPr>
      <w:r>
        <w:rPr>
          <w:rFonts w:hint="eastAsia"/>
        </w:rPr>
        <w:t>创建</w:t>
      </w:r>
      <w:r>
        <w:t>产品实例：</w:t>
      </w:r>
    </w:p>
    <w:p w:rsidR="005E3A69" w:rsidRDefault="005E3A69" w:rsidP="00320DA0">
      <w:pPr>
        <w:pStyle w:val="a2"/>
      </w:pPr>
      <w:proofErr w:type="spellStart"/>
      <w:r w:rsidRPr="00D55E9B">
        <w:t>ProductInstanceVO</w:t>
      </w:r>
      <w:proofErr w:type="spellEnd"/>
      <w:r>
        <w:t xml:space="preserve"> </w:t>
      </w:r>
      <w:proofErr w:type="spellStart"/>
      <w:proofErr w:type="gramStart"/>
      <w:r w:rsidRPr="005E3A69">
        <w:t>createProductInstance</w:t>
      </w:r>
      <w:proofErr w:type="spellEnd"/>
      <w:r w:rsidRPr="005E3A69">
        <w:t>(</w:t>
      </w:r>
      <w:proofErr w:type="spellStart"/>
      <w:proofErr w:type="gramEnd"/>
      <w:r w:rsidRPr="00D55E9B">
        <w:t>ProductInstanceVO</w:t>
      </w:r>
      <w:proofErr w:type="spellEnd"/>
      <w:r>
        <w:t xml:space="preserve"> </w:t>
      </w:r>
      <w:proofErr w:type="spellStart"/>
      <w:r>
        <w:t>instanceVO</w:t>
      </w:r>
      <w:proofErr w:type="spellEnd"/>
      <w:r w:rsidRPr="005E3A69">
        <w:t xml:space="preserve">, </w:t>
      </w:r>
      <w:r>
        <w:t xml:space="preserve">String </w:t>
      </w:r>
      <w:proofErr w:type="spellStart"/>
      <w:r w:rsidRPr="005E3A69">
        <w:t>tenantCode</w:t>
      </w:r>
      <w:proofErr w:type="spellEnd"/>
      <w:r w:rsidRPr="005E3A69">
        <w:t>)</w:t>
      </w:r>
    </w:p>
    <w:p w:rsidR="00095A3E" w:rsidRDefault="00F45220" w:rsidP="00320DA0">
      <w:pPr>
        <w:pStyle w:val="a2"/>
      </w:pPr>
      <w:r>
        <w:rPr>
          <w:rFonts w:hint="eastAsia"/>
        </w:rPr>
        <w:t>删除</w:t>
      </w:r>
      <w:r>
        <w:t>产品实例：</w:t>
      </w:r>
    </w:p>
    <w:p w:rsidR="0012762C" w:rsidRPr="0012762C" w:rsidRDefault="009C643F" w:rsidP="006151D2">
      <w:pPr>
        <w:pStyle w:val="a2"/>
      </w:pPr>
      <w:r>
        <w:rPr>
          <w:rFonts w:hint="eastAsia"/>
        </w:rPr>
        <w:t>String</w:t>
      </w:r>
      <w:r>
        <w:t xml:space="preserve"> </w:t>
      </w:r>
      <w:proofErr w:type="spellStart"/>
      <w:proofErr w:type="gramStart"/>
      <w:r w:rsidRPr="009C643F">
        <w:t>deleteProductInstanceById</w:t>
      </w:r>
      <w:proofErr w:type="spellEnd"/>
      <w:r>
        <w:t>(</w:t>
      </w:r>
      <w:proofErr w:type="gramEnd"/>
      <w:r>
        <w:t xml:space="preserve">String </w:t>
      </w:r>
      <w:proofErr w:type="spellStart"/>
      <w:r>
        <w:t>tenantCode</w:t>
      </w:r>
      <w:proofErr w:type="spellEnd"/>
      <w:r>
        <w:t xml:space="preserve">, String </w:t>
      </w:r>
      <w:proofErr w:type="spellStart"/>
      <w:r>
        <w:t>instanceId</w:t>
      </w:r>
      <w:proofErr w:type="spellEnd"/>
      <w:r>
        <w:t>)</w:t>
      </w:r>
    </w:p>
    <w:p w:rsidR="004A3B9A" w:rsidRDefault="00FF064E">
      <w:pPr>
        <w:pStyle w:val="20"/>
      </w:pPr>
      <w:bookmarkStart w:id="32" w:name="_业务应用开发约束与规范"/>
      <w:bookmarkStart w:id="33" w:name="_Toc461957743"/>
      <w:bookmarkEnd w:id="32"/>
      <w:r>
        <w:rPr>
          <w:rFonts w:hint="eastAsia"/>
        </w:rPr>
        <w:t>具体实现</w:t>
      </w:r>
      <w:r>
        <w:t>过程</w:t>
      </w:r>
      <w:bookmarkEnd w:id="33"/>
    </w:p>
    <w:p w:rsidR="00FB7549" w:rsidRDefault="00FB7549" w:rsidP="00FB7549">
      <w:pPr>
        <w:pStyle w:val="a2"/>
        <w:rPr>
          <w:rFonts w:hint="eastAsia"/>
        </w:rPr>
      </w:pPr>
      <w:r>
        <w:rPr>
          <w:rFonts w:hint="eastAsia"/>
        </w:rPr>
        <w:t>具体</w:t>
      </w:r>
      <w:r>
        <w:t>实现过程主要分为两个部分：</w:t>
      </w:r>
    </w:p>
    <w:p w:rsidR="00FB7549" w:rsidRDefault="00FB7549" w:rsidP="00FB7549">
      <w:pPr>
        <w:pStyle w:val="a2"/>
        <w:numPr>
          <w:ilvl w:val="0"/>
          <w:numId w:val="26"/>
        </w:numPr>
        <w:ind w:firstLineChars="0"/>
      </w:pPr>
      <w:proofErr w:type="spellStart"/>
      <w:r>
        <w:rPr>
          <w:rFonts w:hint="eastAsia"/>
        </w:rPr>
        <w:t>DevOps</w:t>
      </w:r>
      <w:proofErr w:type="spellEnd"/>
      <w:r>
        <w:rPr>
          <w:rFonts w:hint="eastAsia"/>
        </w:rPr>
        <w:t>平台</w:t>
      </w:r>
      <w:r>
        <w:t>支持</w:t>
      </w:r>
      <w:r>
        <w:rPr>
          <w:rFonts w:hint="eastAsia"/>
        </w:rPr>
        <w:t>自定义</w:t>
      </w:r>
      <w:proofErr w:type="spellStart"/>
      <w:r>
        <w:t>url</w:t>
      </w:r>
      <w:proofErr w:type="spellEnd"/>
    </w:p>
    <w:p w:rsidR="00FB7549" w:rsidRDefault="00FB7549" w:rsidP="00FB7549">
      <w:pPr>
        <w:pStyle w:val="a2"/>
        <w:numPr>
          <w:ilvl w:val="0"/>
          <w:numId w:val="26"/>
        </w:numPr>
        <w:ind w:firstLineChars="0"/>
      </w:pPr>
      <w:r>
        <w:rPr>
          <w:rFonts w:hint="eastAsia"/>
        </w:rPr>
        <w:t>定制功能</w:t>
      </w:r>
      <w:proofErr w:type="spellStart"/>
      <w:r>
        <w:t>euler-chidi</w:t>
      </w:r>
      <w:proofErr w:type="spellEnd"/>
      <w:r>
        <w:t>实现</w:t>
      </w:r>
      <w:proofErr w:type="spellStart"/>
      <w:r>
        <w:t>url</w:t>
      </w:r>
      <w:proofErr w:type="spellEnd"/>
      <w:r>
        <w:t>的自定义开通、删除、查看逻辑</w:t>
      </w:r>
    </w:p>
    <w:p w:rsidR="00FB7549" w:rsidRDefault="00FB7549" w:rsidP="00FB7549">
      <w:pPr>
        <w:pStyle w:val="a2"/>
        <w:ind w:left="780" w:firstLineChars="0" w:firstLine="0"/>
        <w:rPr>
          <w:rFonts w:hint="eastAsia"/>
        </w:rPr>
      </w:pPr>
      <w:r w:rsidRPr="00FB7549">
        <w:rPr>
          <w:rFonts w:hint="eastAsia"/>
          <w:b/>
        </w:rPr>
        <w:t>产品</w:t>
      </w:r>
      <w:r w:rsidRPr="00FB7549">
        <w:rPr>
          <w:b/>
        </w:rPr>
        <w:t>发布流程</w:t>
      </w:r>
      <w:r>
        <w:t>：</w:t>
      </w:r>
      <w:r>
        <w:rPr>
          <w:rFonts w:hint="eastAsia"/>
        </w:rPr>
        <w:t>发布</w:t>
      </w:r>
      <w:r>
        <w:t>某个产品版本，发布时</w:t>
      </w:r>
      <w:r>
        <w:rPr>
          <w:rFonts w:hint="eastAsia"/>
        </w:rPr>
        <w:t>，</w:t>
      </w:r>
      <w:r>
        <w:rPr>
          <w:rFonts w:hint="eastAsia"/>
        </w:rPr>
        <w:t>版本</w:t>
      </w:r>
      <w:r>
        <w:t>描述中</w:t>
      </w:r>
      <w:r>
        <w:rPr>
          <w:rFonts w:hint="eastAsia"/>
        </w:rPr>
        <w:t>必须填写</w:t>
      </w:r>
      <w:r>
        <w:lastRenderedPageBreak/>
        <w:t>“</w:t>
      </w:r>
      <w:proofErr w:type="spellStart"/>
      <w:r w:rsidRPr="00E6107C">
        <w:rPr>
          <w:highlight w:val="yellow"/>
        </w:rPr>
        <w:t>chidi_customization</w:t>
      </w:r>
      <w:proofErr w:type="spellEnd"/>
      <w:r>
        <w:t>”</w:t>
      </w:r>
      <w:r>
        <w:rPr>
          <w:rFonts w:hint="eastAsia"/>
        </w:rPr>
        <w:t>，发布</w:t>
      </w:r>
      <w:r>
        <w:t>范围选择</w:t>
      </w:r>
      <w:r w:rsidRPr="00FB7549">
        <w:rPr>
          <w:highlight w:val="yellow"/>
        </w:rPr>
        <w:t>“</w:t>
      </w:r>
      <w:r w:rsidRPr="00FB7549">
        <w:rPr>
          <w:rFonts w:hint="eastAsia"/>
          <w:highlight w:val="yellow"/>
        </w:rPr>
        <w:t>外部市场</w:t>
      </w:r>
      <w:r>
        <w:t>”</w:t>
      </w:r>
      <w:r>
        <w:t>，其他填写</w:t>
      </w:r>
      <w:proofErr w:type="gramStart"/>
      <w:r>
        <w:t>项根据</w:t>
      </w:r>
      <w:proofErr w:type="gramEnd"/>
      <w:r>
        <w:t>实际情况填写。发布</w:t>
      </w:r>
      <w:r>
        <w:rPr>
          <w:rFonts w:hint="eastAsia"/>
        </w:rPr>
        <w:t>成功</w:t>
      </w:r>
      <w:r>
        <w:t>后，需要手动修改对应产品的表记录，增加</w:t>
      </w:r>
      <w:r w:rsidRPr="00E6107C">
        <w:rPr>
          <w:rFonts w:hint="eastAsia"/>
        </w:rPr>
        <w:t>PRODUCT_OPEN_URL，PRODUCT_DESTROY_URL，PRODUCT_DETAIL_URL</w:t>
      </w:r>
      <w:r>
        <w:rPr>
          <w:rFonts w:hint="eastAsia"/>
        </w:rPr>
        <w:t>。</w:t>
      </w:r>
    </w:p>
    <w:p w:rsidR="00FB7549" w:rsidRDefault="00FB7549" w:rsidP="00FB7549">
      <w:pPr>
        <w:pStyle w:val="a2"/>
        <w:ind w:left="780" w:firstLineChars="0" w:firstLine="0"/>
      </w:pPr>
      <w:r w:rsidRPr="00FB7549">
        <w:rPr>
          <w:rFonts w:hint="eastAsia"/>
          <w:b/>
        </w:rPr>
        <w:t>开通</w:t>
      </w:r>
      <w:r w:rsidRPr="00FB7549">
        <w:rPr>
          <w:b/>
        </w:rPr>
        <w:t>流程</w:t>
      </w:r>
      <w:r>
        <w:rPr>
          <w:rFonts w:hint="eastAsia"/>
        </w:rPr>
        <w:t>：</w:t>
      </w:r>
      <w:r>
        <w:t>在</w:t>
      </w:r>
      <w:proofErr w:type="spellStart"/>
      <w:r>
        <w:t>DevOps</w:t>
      </w:r>
      <w:proofErr w:type="spellEnd"/>
      <w:r>
        <w:t>平台市场中点击</w:t>
      </w:r>
      <w:r>
        <w:rPr>
          <w:rFonts w:hint="eastAsia"/>
        </w:rPr>
        <w:t>&lt;开通&gt;按钮</w:t>
      </w:r>
      <w:r>
        <w:t>，</w:t>
      </w:r>
      <w:r>
        <w:rPr>
          <w:rFonts w:hint="eastAsia"/>
        </w:rPr>
        <w:t>打开</w:t>
      </w:r>
      <w:r w:rsidR="00EB3B03">
        <w:rPr>
          <w:rFonts w:hint="eastAsia"/>
        </w:rPr>
        <w:t>新窗口</w:t>
      </w:r>
      <w:r>
        <w:rPr>
          <w:rFonts w:hint="eastAsia"/>
        </w:rPr>
        <w:t>时去</w:t>
      </w:r>
      <w:r>
        <w:t>调用</w:t>
      </w:r>
      <w:proofErr w:type="spellStart"/>
      <w:r>
        <w:t>euler-chidi</w:t>
      </w:r>
      <w:proofErr w:type="spellEnd"/>
      <w:r>
        <w:t>提供的接口执行自定义开通逻辑，目前的主要步骤为：创建</w:t>
      </w:r>
      <w:r>
        <w:rPr>
          <w:rFonts w:hint="eastAsia"/>
        </w:rPr>
        <w:t>数据库</w:t>
      </w:r>
      <w:r>
        <w:t>，初始化数据库，创建应用</w:t>
      </w:r>
      <w:r w:rsidR="00FD272F">
        <w:rPr>
          <w:rFonts w:hint="eastAsia"/>
        </w:rPr>
        <w:t>，</w:t>
      </w:r>
      <w:r w:rsidR="00FD272F">
        <w:t>记录应用</w:t>
      </w:r>
      <w:r w:rsidR="00FD272F">
        <w:rPr>
          <w:rFonts w:hint="eastAsia"/>
        </w:rPr>
        <w:t>产品</w:t>
      </w:r>
      <w:r w:rsidR="00FD272F">
        <w:t>实例和</w:t>
      </w:r>
      <w:r w:rsidR="00FD272F">
        <w:rPr>
          <w:rFonts w:hint="eastAsia"/>
        </w:rPr>
        <w:t>数据库</w:t>
      </w:r>
      <w:r w:rsidR="00FD272F">
        <w:t>产品实例对应关系</w:t>
      </w:r>
      <w:r>
        <w:rPr>
          <w:rFonts w:hint="eastAsia"/>
        </w:rPr>
        <w:t>（详见</w:t>
      </w:r>
      <w:r>
        <w:t>项目代码）。</w:t>
      </w:r>
    </w:p>
    <w:p w:rsidR="00FB7549" w:rsidRDefault="00FB7549" w:rsidP="00FB7549">
      <w:pPr>
        <w:pStyle w:val="a2"/>
        <w:ind w:left="780" w:firstLineChars="0" w:firstLine="0"/>
      </w:pPr>
      <w:r>
        <w:rPr>
          <w:rFonts w:hint="eastAsia"/>
          <w:b/>
        </w:rPr>
        <w:t>删除</w:t>
      </w:r>
      <w:r>
        <w:rPr>
          <w:b/>
        </w:rPr>
        <w:t>流程</w:t>
      </w:r>
      <w:r w:rsidRPr="00FB7549">
        <w:t>：</w:t>
      </w:r>
      <w:r>
        <w:t>在</w:t>
      </w:r>
      <w:proofErr w:type="spellStart"/>
      <w:r>
        <w:t>DevOps</w:t>
      </w:r>
      <w:proofErr w:type="spellEnd"/>
      <w:r w:rsidR="00EB3B03">
        <w:rPr>
          <w:rFonts w:hint="eastAsia"/>
        </w:rPr>
        <w:t>市场</w:t>
      </w:r>
      <w:r w:rsidR="00EB3B03">
        <w:t>中</w:t>
      </w:r>
      <w:r w:rsidR="00EB3B03">
        <w:rPr>
          <w:rFonts w:hint="eastAsia"/>
        </w:rPr>
        <w:t>已购</w:t>
      </w:r>
      <w:r w:rsidR="00EB3B03">
        <w:t>产品中点击某个产品</w:t>
      </w:r>
      <w:r w:rsidR="00EB3B03">
        <w:rPr>
          <w:rFonts w:hint="eastAsia"/>
        </w:rPr>
        <w:t>的“删除</w:t>
      </w:r>
      <w:r w:rsidR="00EB3B03">
        <w:t>”</w:t>
      </w:r>
      <w:r w:rsidR="00EB3B03">
        <w:rPr>
          <w:rFonts w:hint="eastAsia"/>
        </w:rPr>
        <w:t>按钮</w:t>
      </w:r>
      <w:r w:rsidR="00EB3B03">
        <w:t>，</w:t>
      </w:r>
      <w:r w:rsidR="00EB3B03">
        <w:rPr>
          <w:rFonts w:hint="eastAsia"/>
        </w:rPr>
        <w:t>打开</w:t>
      </w:r>
      <w:r w:rsidR="00EB3B03">
        <w:t>新窗口时区</w:t>
      </w:r>
      <w:r w:rsidR="00EB3B03">
        <w:rPr>
          <w:rFonts w:hint="eastAsia"/>
        </w:rPr>
        <w:t>调用</w:t>
      </w:r>
      <w:r w:rsidR="00EB3B03">
        <w:t>自定义删除</w:t>
      </w:r>
      <w:r w:rsidR="00EB3B03">
        <w:rPr>
          <w:rFonts w:hint="eastAsia"/>
        </w:rPr>
        <w:t>逻辑</w:t>
      </w:r>
      <w:r w:rsidR="00EB3B03">
        <w:t>，主要步骤为：删除应用，删除数据库</w:t>
      </w:r>
      <w:r w:rsidR="00EB3B03">
        <w:rPr>
          <w:rFonts w:hint="eastAsia"/>
        </w:rPr>
        <w:t>。</w:t>
      </w:r>
    </w:p>
    <w:p w:rsidR="00EB3B03" w:rsidRPr="00EB3B03" w:rsidRDefault="00EB3B03" w:rsidP="00FB7549">
      <w:pPr>
        <w:pStyle w:val="a2"/>
        <w:ind w:left="780" w:firstLineChars="0" w:firstLine="0"/>
        <w:rPr>
          <w:rFonts w:hint="eastAsia"/>
        </w:rPr>
      </w:pPr>
      <w:r>
        <w:rPr>
          <w:rFonts w:hint="eastAsia"/>
          <w:b/>
        </w:rPr>
        <w:t>查看</w:t>
      </w:r>
      <w:r>
        <w:rPr>
          <w:b/>
        </w:rPr>
        <w:t>流程</w:t>
      </w:r>
      <w:r w:rsidRPr="00EB3B03">
        <w:t>：</w:t>
      </w:r>
      <w:r>
        <w:rPr>
          <w:rFonts w:hint="eastAsia"/>
        </w:rPr>
        <w:t>如果</w:t>
      </w:r>
      <w:r>
        <w:t>不设置</w:t>
      </w:r>
      <w:r w:rsidRPr="00E6107C">
        <w:rPr>
          <w:rFonts w:hint="eastAsia"/>
        </w:rPr>
        <w:t>PRODUCT_DETAIL_URL</w:t>
      </w:r>
      <w:r>
        <w:rPr>
          <w:rFonts w:hint="eastAsia"/>
        </w:rPr>
        <w:t>，</w:t>
      </w:r>
      <w:r>
        <w:t>则打开方式为原有默认方式，如果设置，则需要</w:t>
      </w:r>
      <w:proofErr w:type="gramStart"/>
      <w:r>
        <w:t>取实现</w:t>
      </w:r>
      <w:proofErr w:type="gramEnd"/>
      <w:r>
        <w:t>具体展现页面。</w:t>
      </w:r>
    </w:p>
    <w:p w:rsidR="00CC28AD" w:rsidRDefault="00924C83" w:rsidP="00924C83">
      <w:pPr>
        <w:pStyle w:val="3"/>
      </w:pPr>
      <w:bookmarkStart w:id="34" w:name="_Toc461957744"/>
      <w:proofErr w:type="spellStart"/>
      <w:r>
        <w:t>DevOps</w:t>
      </w:r>
      <w:proofErr w:type="spellEnd"/>
      <w:r>
        <w:t>功能</w:t>
      </w:r>
      <w:bookmarkEnd w:id="34"/>
    </w:p>
    <w:p w:rsidR="00924C83" w:rsidRDefault="00F44957" w:rsidP="00684A49">
      <w:pPr>
        <w:pStyle w:val="a2"/>
      </w:pPr>
      <w:r>
        <w:rPr>
          <w:rFonts w:hint="eastAsia"/>
        </w:rPr>
        <w:t>产品</w:t>
      </w:r>
      <w:r>
        <w:t>发布时，选择标准</w:t>
      </w:r>
      <w:r>
        <w:rPr>
          <w:rFonts w:hint="eastAsia"/>
        </w:rPr>
        <w:t>产品</w:t>
      </w:r>
      <w:r w:rsidR="00F60FFF">
        <w:rPr>
          <w:rFonts w:hint="eastAsia"/>
        </w:rPr>
        <w:t>，在版本</w:t>
      </w:r>
      <w:r w:rsidR="00F60FFF">
        <w:t>描述中</w:t>
      </w:r>
      <w:r w:rsidR="00F60FFF">
        <w:rPr>
          <w:rFonts w:hint="eastAsia"/>
        </w:rPr>
        <w:t>必须填写</w:t>
      </w:r>
      <w:r w:rsidR="00F60FFF">
        <w:t>“</w:t>
      </w:r>
      <w:proofErr w:type="spellStart"/>
      <w:r w:rsidR="00F60FFF" w:rsidRPr="00E6107C">
        <w:rPr>
          <w:highlight w:val="yellow"/>
        </w:rPr>
        <w:t>chidi_customization</w:t>
      </w:r>
      <w:proofErr w:type="spellEnd"/>
      <w:r w:rsidR="00F60FFF">
        <w:t>”</w:t>
      </w:r>
      <w:r w:rsidR="00E6107C">
        <w:rPr>
          <w:rFonts w:hint="eastAsia"/>
        </w:rPr>
        <w:t>。</w:t>
      </w:r>
      <w:r w:rsidR="00E6107C">
        <w:t>产品发布成功后，手动修改</w:t>
      </w:r>
      <w:proofErr w:type="spellStart"/>
      <w:r w:rsidR="00E6107C" w:rsidRPr="00E6107C">
        <w:rPr>
          <w:rFonts w:hint="eastAsia"/>
        </w:rPr>
        <w:t>mkt_standard_product</w:t>
      </w:r>
      <w:proofErr w:type="spellEnd"/>
      <w:r w:rsidR="00E6107C" w:rsidRPr="00E6107C">
        <w:rPr>
          <w:rFonts w:hint="eastAsia"/>
        </w:rPr>
        <w:t>表的PRODUCT_OPEN_URL，PRODUCT_DESTROY_URL，PRODUCT_DETAIL_URL</w:t>
      </w:r>
      <w:r w:rsidR="00E6107C">
        <w:rPr>
          <w:rFonts w:hint="eastAsia"/>
        </w:rPr>
        <w:t>三个</w:t>
      </w:r>
      <w:r w:rsidR="00E6107C">
        <w:t>字段的值</w:t>
      </w:r>
      <w:r w:rsidR="00E6107C">
        <w:rPr>
          <w:rFonts w:hint="eastAsia"/>
        </w:rPr>
        <w:t>，</w:t>
      </w:r>
      <w:r w:rsidR="00E6107C">
        <w:t>三个字段分别对应</w:t>
      </w:r>
      <w:r w:rsidR="00E6107C">
        <w:rPr>
          <w:rFonts w:hint="eastAsia"/>
        </w:rPr>
        <w:t>产品</w:t>
      </w:r>
      <w:r w:rsidR="00E6107C">
        <w:t>的开通URL</w:t>
      </w:r>
      <w:r w:rsidR="00E6107C">
        <w:rPr>
          <w:rFonts w:hint="eastAsia"/>
        </w:rPr>
        <w:t>，</w:t>
      </w:r>
      <w:r w:rsidR="00E6107C">
        <w:t>删除URL，</w:t>
      </w:r>
      <w:r w:rsidR="00E6107C">
        <w:rPr>
          <w:rFonts w:hint="eastAsia"/>
        </w:rPr>
        <w:t>查看</w:t>
      </w:r>
      <w:r w:rsidR="00E6107C">
        <w:t>详情URL。</w:t>
      </w:r>
      <w:r w:rsidR="00E6107C">
        <w:rPr>
          <w:rFonts w:hint="eastAsia"/>
        </w:rPr>
        <w:t>三个</w:t>
      </w:r>
      <w:r w:rsidR="00E6107C">
        <w:t>字段作为自定义URL实现对产品的自定义操作。</w:t>
      </w:r>
    </w:p>
    <w:p w:rsidR="00A6442C" w:rsidRPr="00F60FFF" w:rsidRDefault="00E6107C" w:rsidP="006E1910">
      <w:pPr>
        <w:pStyle w:val="a2"/>
      </w:pPr>
      <w:r>
        <w:rPr>
          <w:rFonts w:hint="eastAsia"/>
        </w:rPr>
        <w:t>如果</w:t>
      </w:r>
      <w:r>
        <w:t>设置了</w:t>
      </w:r>
      <w:r w:rsidRPr="00E6107C">
        <w:rPr>
          <w:rFonts w:hint="eastAsia"/>
        </w:rPr>
        <w:t>PRODUCT_OPEN_URL</w:t>
      </w:r>
      <w:r>
        <w:rPr>
          <w:rFonts w:hint="eastAsia"/>
        </w:rPr>
        <w:t>，</w:t>
      </w:r>
      <w:r>
        <w:t>产品开通时会</w:t>
      </w:r>
      <w:r>
        <w:rPr>
          <w:rFonts w:hint="eastAsia"/>
        </w:rPr>
        <w:t>在</w:t>
      </w:r>
      <w:r>
        <w:t>新窗口打开这个</w:t>
      </w:r>
      <w:proofErr w:type="spellStart"/>
      <w:r>
        <w:t>url</w:t>
      </w:r>
      <w:proofErr w:type="spellEnd"/>
      <w:r>
        <w:t>地址，</w:t>
      </w:r>
      <w:r>
        <w:rPr>
          <w:rFonts w:hint="eastAsia"/>
        </w:rPr>
        <w:t>这个</w:t>
      </w:r>
      <w:proofErr w:type="spellStart"/>
      <w:r>
        <w:t>url</w:t>
      </w:r>
      <w:proofErr w:type="spellEnd"/>
      <w:r>
        <w:t>地址</w:t>
      </w:r>
      <w:r>
        <w:rPr>
          <w:rFonts w:hint="eastAsia"/>
        </w:rPr>
        <w:t>可以</w:t>
      </w:r>
      <w:r>
        <w:t>自定义</w:t>
      </w:r>
      <w:r>
        <w:rPr>
          <w:rFonts w:hint="eastAsia"/>
        </w:rPr>
        <w:t>产品</w:t>
      </w:r>
      <w:r>
        <w:t>开通操作。</w:t>
      </w:r>
      <w:r w:rsidR="006E1910">
        <w:rPr>
          <w:rFonts w:hint="eastAsia"/>
        </w:rPr>
        <w:t>另外</w:t>
      </w:r>
      <w:r w:rsidR="006E1910">
        <w:t>两个字段也</w:t>
      </w:r>
      <w:r w:rsidR="006E1910">
        <w:rPr>
          <w:rFonts w:hint="eastAsia"/>
        </w:rPr>
        <w:t>是</w:t>
      </w:r>
      <w:r w:rsidR="006E1910">
        <w:t>类似作用，在打开的</w:t>
      </w:r>
      <w:proofErr w:type="spellStart"/>
      <w:r w:rsidR="006E1910">
        <w:t>url</w:t>
      </w:r>
      <w:proofErr w:type="spellEnd"/>
      <w:r w:rsidR="006E1910">
        <w:t>地址中自定义具体操作。</w:t>
      </w:r>
      <w:r w:rsidR="006E1910">
        <w:rPr>
          <w:rFonts w:hint="eastAsia"/>
        </w:rPr>
        <w:t>如果</w:t>
      </w:r>
      <w:r w:rsidR="006E1910">
        <w:t>不填写</w:t>
      </w:r>
      <w:proofErr w:type="spellStart"/>
      <w:r w:rsidR="006E1910">
        <w:rPr>
          <w:rFonts w:hint="eastAsia"/>
        </w:rPr>
        <w:t>url</w:t>
      </w:r>
      <w:proofErr w:type="spellEnd"/>
      <w:r w:rsidR="006E1910">
        <w:rPr>
          <w:rFonts w:hint="eastAsia"/>
        </w:rPr>
        <w:t>，</w:t>
      </w:r>
      <w:r w:rsidR="003F28EC">
        <w:rPr>
          <w:rFonts w:hint="eastAsia"/>
        </w:rPr>
        <w:t>则</w:t>
      </w:r>
      <w:r w:rsidR="006E1910">
        <w:rPr>
          <w:rFonts w:hint="eastAsia"/>
        </w:rPr>
        <w:t>与</w:t>
      </w:r>
      <w:r w:rsidR="006E1910">
        <w:t>标准产品</w:t>
      </w:r>
      <w:r w:rsidR="006E1910">
        <w:rPr>
          <w:rFonts w:hint="eastAsia"/>
        </w:rPr>
        <w:t>完全相同</w:t>
      </w:r>
      <w:r w:rsidR="006E1910">
        <w:t>。</w:t>
      </w:r>
    </w:p>
    <w:p w:rsidR="00924C83" w:rsidRDefault="00924C83" w:rsidP="00924C83">
      <w:pPr>
        <w:pStyle w:val="3"/>
      </w:pPr>
      <w:bookmarkStart w:id="35" w:name="_Toc461957745"/>
      <w:r>
        <w:rPr>
          <w:rFonts w:hint="eastAsia"/>
        </w:rPr>
        <w:t>定制</w:t>
      </w:r>
      <w:r>
        <w:t>功能</w:t>
      </w:r>
      <w:proofErr w:type="spellStart"/>
      <w:r>
        <w:t>euler-chidi</w:t>
      </w:r>
      <w:bookmarkEnd w:id="35"/>
      <w:proofErr w:type="spellEnd"/>
    </w:p>
    <w:p w:rsidR="00924C83" w:rsidRDefault="00F44957" w:rsidP="00CB1E64">
      <w:pPr>
        <w:pStyle w:val="a2"/>
      </w:pPr>
      <w:r>
        <w:rPr>
          <w:rFonts w:hint="eastAsia"/>
        </w:rPr>
        <w:t>项目</w:t>
      </w:r>
      <w:r>
        <w:t>代码：</w:t>
      </w:r>
      <w:r w:rsidRPr="00F44957">
        <w:t>https://github.com/Primeton-External/euler-chidi</w:t>
      </w:r>
    </w:p>
    <w:p w:rsidR="00F44957" w:rsidRDefault="00887D1A" w:rsidP="00CB1E64">
      <w:pPr>
        <w:pStyle w:val="a2"/>
      </w:pPr>
      <w:r>
        <w:rPr>
          <w:rFonts w:hint="eastAsia"/>
        </w:rPr>
        <w:t>项目</w:t>
      </w:r>
      <w:r>
        <w:t>中有三个静态页面，对应</w:t>
      </w:r>
      <w:r w:rsidRPr="00E6107C">
        <w:rPr>
          <w:rFonts w:hint="eastAsia"/>
        </w:rPr>
        <w:t>PRODUCT_OPEN_URL，PRODUCT_DESTROY_URL，PRODUCT_DETAIL_URL</w:t>
      </w:r>
      <w:r>
        <w:rPr>
          <w:rFonts w:hint="eastAsia"/>
        </w:rPr>
        <w:t>三个</w:t>
      </w:r>
      <w:proofErr w:type="spellStart"/>
      <w:r>
        <w:t>url</w:t>
      </w:r>
      <w:proofErr w:type="spellEnd"/>
      <w:r>
        <w:rPr>
          <w:rFonts w:hint="eastAsia"/>
        </w:rPr>
        <w:t>。如图</w:t>
      </w:r>
    </w:p>
    <w:p w:rsidR="00887D1A" w:rsidRDefault="00887D1A" w:rsidP="00CB1E64">
      <w:pPr>
        <w:pStyle w:val="a2"/>
      </w:pPr>
      <w:r>
        <w:rPr>
          <w:noProof/>
        </w:rPr>
        <w:drawing>
          <wp:inline distT="0" distB="0" distL="0" distR="0" wp14:anchorId="16E47C4D" wp14:editId="0AD40586">
            <wp:extent cx="3067050" cy="14001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EC6" w:rsidRDefault="000264B3" w:rsidP="00955E18">
      <w:pPr>
        <w:pStyle w:val="a2"/>
      </w:pPr>
      <w:r w:rsidRPr="00B66BA1">
        <w:rPr>
          <w:rFonts w:hint="eastAsia"/>
          <w:highlight w:val="yellow"/>
        </w:rPr>
        <w:t>项目</w:t>
      </w:r>
      <w:r w:rsidRPr="00B66BA1">
        <w:rPr>
          <w:highlight w:val="yellow"/>
        </w:rPr>
        <w:t>中自定义产品的模型数据</w:t>
      </w:r>
      <w:r w:rsidRPr="00B66BA1">
        <w:rPr>
          <w:rFonts w:hint="eastAsia"/>
          <w:highlight w:val="yellow"/>
        </w:rPr>
        <w:t>每次发布</w:t>
      </w:r>
      <w:r w:rsidRPr="00B66BA1">
        <w:rPr>
          <w:highlight w:val="yellow"/>
        </w:rPr>
        <w:t>产品后都需要</w:t>
      </w:r>
      <w:r w:rsidRPr="00B66BA1">
        <w:rPr>
          <w:rFonts w:hint="eastAsia"/>
          <w:highlight w:val="yellow"/>
        </w:rPr>
        <w:t>更新</w:t>
      </w:r>
      <w:r w:rsidR="002A6EC6">
        <w:rPr>
          <w:rFonts w:hint="eastAsia"/>
        </w:rPr>
        <w:t>,并</w:t>
      </w:r>
      <w:r w:rsidR="0017788A">
        <w:rPr>
          <w:rFonts w:hint="eastAsia"/>
        </w:rPr>
        <w:t>修改</w:t>
      </w:r>
      <w:r w:rsidR="0017788A">
        <w:t>或者</w:t>
      </w:r>
      <w:r w:rsidR="002A6EC6">
        <w:rPr>
          <w:rFonts w:hint="eastAsia"/>
        </w:rPr>
        <w:t>新增</w:t>
      </w:r>
      <w:r w:rsidR="0017788A">
        <w:rPr>
          <w:rFonts w:hint="eastAsia"/>
        </w:rPr>
        <w:t>对应加载</w:t>
      </w:r>
      <w:r w:rsidR="0017788A">
        <w:t>类</w:t>
      </w:r>
      <w:r>
        <w:t>，以保证跟市场中的产品信息保持一致。</w:t>
      </w:r>
      <w:r w:rsidR="00427847">
        <w:rPr>
          <w:rFonts w:hint="eastAsia"/>
        </w:rPr>
        <w:t>这里预设</w:t>
      </w:r>
      <w:r w:rsidR="00427847">
        <w:t>模型数据的意义是</w:t>
      </w:r>
      <w:r w:rsidR="00427847">
        <w:rPr>
          <w:rFonts w:hint="eastAsia"/>
        </w:rPr>
        <w:t>自定义</w:t>
      </w:r>
      <w:r w:rsidR="00427847">
        <w:t>创建产品时，只需要去设置一些配置即可，比如数据库的</w:t>
      </w:r>
      <w:proofErr w:type="spellStart"/>
      <w:r w:rsidR="00427847">
        <w:t>url</w:t>
      </w:r>
      <w:proofErr w:type="spellEnd"/>
      <w:r w:rsidR="00427847">
        <w:rPr>
          <w:rFonts w:hint="eastAsia"/>
        </w:rPr>
        <w:t>、</w:t>
      </w:r>
      <w:r w:rsidR="00427847">
        <w:t>用户名、密码等信息</w:t>
      </w:r>
      <w:r w:rsidR="00F15151">
        <w:rPr>
          <w:rFonts w:hint="eastAsia"/>
        </w:rPr>
        <w:t>，而</w:t>
      </w:r>
      <w:r w:rsidR="00F15151">
        <w:t>不再需要</w:t>
      </w:r>
      <w:r w:rsidR="00F15151">
        <w:rPr>
          <w:rFonts w:hint="eastAsia"/>
        </w:rPr>
        <w:t>设置</w:t>
      </w:r>
      <w:r w:rsidR="00F15151">
        <w:t>其他的规格</w:t>
      </w:r>
      <w:r w:rsidR="00F15151">
        <w:lastRenderedPageBreak/>
        <w:t>信息</w:t>
      </w:r>
      <w:r w:rsidR="00427847">
        <w:rPr>
          <w:rFonts w:hint="eastAsia"/>
        </w:rPr>
        <w:t>。</w:t>
      </w:r>
      <w:r w:rsidR="00EA57C6" w:rsidRPr="000F1E63">
        <w:rPr>
          <w:rFonts w:hint="eastAsia"/>
          <w:highlight w:val="yellow"/>
        </w:rPr>
        <w:t>目前</w:t>
      </w:r>
      <w:r w:rsidR="00EA57C6" w:rsidRPr="000F1E63">
        <w:rPr>
          <w:highlight w:val="yellow"/>
        </w:rPr>
        <w:t>定制功能只针对示例项目</w:t>
      </w:r>
      <w:r w:rsidR="00EA57C6" w:rsidRPr="000F1E63">
        <w:rPr>
          <w:rFonts w:hint="eastAsia"/>
          <w:highlight w:val="yellow"/>
        </w:rPr>
        <w:t>c-</w:t>
      </w:r>
      <w:proofErr w:type="spellStart"/>
      <w:r w:rsidR="00EA57C6" w:rsidRPr="000F1E63">
        <w:rPr>
          <w:rFonts w:hint="eastAsia"/>
          <w:highlight w:val="yellow"/>
        </w:rPr>
        <w:t>springboot</w:t>
      </w:r>
      <w:proofErr w:type="spellEnd"/>
      <w:r w:rsidR="00EA57C6" w:rsidRPr="000F1E63">
        <w:rPr>
          <w:rFonts w:hint="eastAsia"/>
          <w:highlight w:val="yellow"/>
        </w:rPr>
        <w:t>。</w:t>
      </w:r>
    </w:p>
    <w:p w:rsidR="0012762C" w:rsidRDefault="002A6EC6" w:rsidP="00955E18">
      <w:pPr>
        <w:pStyle w:val="a2"/>
      </w:pPr>
      <w:r>
        <w:rPr>
          <w:rFonts w:hint="eastAsia"/>
        </w:rPr>
        <w:t>模型</w:t>
      </w:r>
      <w:r>
        <w:t>数据文件</w:t>
      </w:r>
      <w:r w:rsidR="000264B3">
        <w:rPr>
          <w:rFonts w:hint="eastAsia"/>
        </w:rPr>
        <w:t>具体</w:t>
      </w:r>
      <w:r w:rsidR="000264B3">
        <w:t>路径：</w:t>
      </w:r>
    </w:p>
    <w:p w:rsidR="000264B3" w:rsidRDefault="000264B3" w:rsidP="00955E18">
      <w:pPr>
        <w:pStyle w:val="a2"/>
      </w:pPr>
      <w:r>
        <w:rPr>
          <w:noProof/>
        </w:rPr>
        <w:drawing>
          <wp:inline distT="0" distB="0" distL="0" distR="0" wp14:anchorId="038E0B66" wp14:editId="478340A8">
            <wp:extent cx="3743325" cy="22955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459" w:rsidRDefault="00822459" w:rsidP="00955E18">
      <w:pPr>
        <w:pStyle w:val="a2"/>
      </w:pPr>
      <w:r>
        <w:rPr>
          <w:rFonts w:hint="eastAsia"/>
        </w:rPr>
        <w:t>模型</w:t>
      </w:r>
      <w:r>
        <w:t>数据加载类：</w:t>
      </w:r>
    </w:p>
    <w:p w:rsidR="00822459" w:rsidRDefault="00822459" w:rsidP="00955E18">
      <w:pPr>
        <w:pStyle w:val="a2"/>
      </w:pPr>
      <w:r>
        <w:rPr>
          <w:noProof/>
        </w:rPr>
        <w:drawing>
          <wp:inline distT="0" distB="0" distL="0" distR="0" wp14:anchorId="3BD90460" wp14:editId="7A25E530">
            <wp:extent cx="3419475" cy="6667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8EC" w:rsidRDefault="00C77C84" w:rsidP="00955E18">
      <w:pPr>
        <w:pStyle w:val="a2"/>
        <w:rPr>
          <w:szCs w:val="21"/>
        </w:rPr>
      </w:pPr>
      <w:r>
        <w:rPr>
          <w:rFonts w:hint="eastAsia"/>
        </w:rPr>
        <w:t>项目</w:t>
      </w:r>
      <w:r>
        <w:t>中</w:t>
      </w:r>
      <w:r>
        <w:rPr>
          <w:rFonts w:hint="eastAsia"/>
        </w:rPr>
        <w:t>产品</w:t>
      </w:r>
      <w:r>
        <w:t>脚本表</w:t>
      </w:r>
      <w:proofErr w:type="spellStart"/>
      <w:r>
        <w:rPr>
          <w:rFonts w:hint="eastAsia"/>
          <w:szCs w:val="21"/>
        </w:rPr>
        <w:t>chidi_product_script</w:t>
      </w:r>
      <w:proofErr w:type="spellEnd"/>
      <w:r>
        <w:rPr>
          <w:rFonts w:hint="eastAsia"/>
          <w:szCs w:val="21"/>
        </w:rPr>
        <w:t>，</w:t>
      </w:r>
      <w:r>
        <w:rPr>
          <w:szCs w:val="21"/>
        </w:rPr>
        <w:t>记录产品和数据库脚本的对应关系。</w:t>
      </w:r>
      <w:r>
        <w:rPr>
          <w:rFonts w:hint="eastAsia"/>
          <w:szCs w:val="21"/>
        </w:rPr>
        <w:t>在市场</w:t>
      </w:r>
      <w:r>
        <w:rPr>
          <w:szCs w:val="21"/>
        </w:rPr>
        <w:t>中</w:t>
      </w:r>
      <w:r>
        <w:rPr>
          <w:rFonts w:hint="eastAsia"/>
          <w:szCs w:val="21"/>
        </w:rPr>
        <w:t>发布</w:t>
      </w:r>
      <w:r>
        <w:rPr>
          <w:szCs w:val="21"/>
        </w:rPr>
        <w:t>产品后，</w:t>
      </w:r>
      <w:r>
        <w:rPr>
          <w:rFonts w:hint="eastAsia"/>
          <w:szCs w:val="21"/>
        </w:rPr>
        <w:t>需要</w:t>
      </w:r>
      <w:r>
        <w:rPr>
          <w:szCs w:val="21"/>
        </w:rPr>
        <w:t>新增</w:t>
      </w:r>
      <w:r w:rsidRPr="00C77C84">
        <w:rPr>
          <w:rFonts w:hint="eastAsia"/>
          <w:szCs w:val="21"/>
        </w:rPr>
        <w:t>记录SCRIPT_ID （脚本id），PRODUCT_ID（产品id，与市场中的产品id对应，在</w:t>
      </w:r>
      <w:proofErr w:type="spellStart"/>
      <w:r w:rsidRPr="00C77C84">
        <w:rPr>
          <w:rFonts w:hint="eastAsia"/>
          <w:szCs w:val="21"/>
        </w:rPr>
        <w:t>mkt_standard_product</w:t>
      </w:r>
      <w:proofErr w:type="spellEnd"/>
      <w:r w:rsidRPr="00C77C84">
        <w:rPr>
          <w:rFonts w:hint="eastAsia"/>
          <w:szCs w:val="21"/>
        </w:rPr>
        <w:t xml:space="preserve"> 表查看） ，SCRIPT_PATH（脚本路径，</w:t>
      </w:r>
      <w:r w:rsidRPr="00863C8A">
        <w:rPr>
          <w:rFonts w:hint="eastAsia"/>
          <w:szCs w:val="21"/>
          <w:highlight w:val="yellow"/>
        </w:rPr>
        <w:t>脚本需要</w:t>
      </w:r>
      <w:proofErr w:type="gramStart"/>
      <w:r w:rsidRPr="00863C8A">
        <w:rPr>
          <w:rFonts w:hint="eastAsia"/>
          <w:szCs w:val="21"/>
          <w:highlight w:val="yellow"/>
        </w:rPr>
        <w:t>事先上</w:t>
      </w:r>
      <w:proofErr w:type="gramEnd"/>
      <w:r w:rsidRPr="00863C8A">
        <w:rPr>
          <w:rFonts w:hint="eastAsia"/>
          <w:szCs w:val="21"/>
          <w:highlight w:val="yellow"/>
        </w:rPr>
        <w:t>传到此目录下</w:t>
      </w:r>
      <w:r w:rsidRPr="00C77C84">
        <w:rPr>
          <w:rFonts w:hint="eastAsia"/>
          <w:szCs w:val="21"/>
        </w:rPr>
        <w:t>） ，SCRIPT_NAME（脚本名称）</w:t>
      </w:r>
      <w:r>
        <w:rPr>
          <w:rFonts w:hint="eastAsia"/>
          <w:szCs w:val="21"/>
        </w:rPr>
        <w:t>。</w:t>
      </w:r>
    </w:p>
    <w:p w:rsidR="00190447" w:rsidRDefault="00190447" w:rsidP="00955E18">
      <w:pPr>
        <w:pStyle w:val="a2"/>
        <w:rPr>
          <w:szCs w:val="21"/>
        </w:rPr>
      </w:pPr>
      <w:r>
        <w:rPr>
          <w:rFonts w:hint="eastAsia"/>
          <w:szCs w:val="21"/>
        </w:rPr>
        <w:t>项目中以下</w:t>
      </w:r>
      <w:r>
        <w:rPr>
          <w:szCs w:val="21"/>
        </w:rPr>
        <w:t>配置文件需要修改：</w:t>
      </w:r>
    </w:p>
    <w:p w:rsidR="00FC5C10" w:rsidRDefault="00190447" w:rsidP="00FC5C10">
      <w:pPr>
        <w:pStyle w:val="a2"/>
        <w:rPr>
          <w:szCs w:val="21"/>
        </w:rPr>
      </w:pPr>
      <w:proofErr w:type="spellStart"/>
      <w:r w:rsidRPr="00190447">
        <w:rPr>
          <w:szCs w:val="21"/>
        </w:rPr>
        <w:t>application.yml</w:t>
      </w:r>
      <w:proofErr w:type="spellEnd"/>
      <w:r>
        <w:rPr>
          <w:rFonts w:hint="eastAsia"/>
          <w:szCs w:val="21"/>
        </w:rPr>
        <w:t>文件</w:t>
      </w:r>
      <w:r>
        <w:rPr>
          <w:szCs w:val="21"/>
        </w:rPr>
        <w:t>是定制项目的基本配置</w:t>
      </w:r>
      <w:r>
        <w:rPr>
          <w:rFonts w:hint="eastAsia"/>
          <w:szCs w:val="21"/>
        </w:rPr>
        <w:t>。</w:t>
      </w:r>
      <w:r w:rsidR="00FC5C10">
        <w:rPr>
          <w:szCs w:val="21"/>
        </w:rPr>
        <w:t>定制功能的数据库</w:t>
      </w:r>
      <w:r w:rsidR="00FC5C10">
        <w:rPr>
          <w:rFonts w:hint="eastAsia"/>
          <w:szCs w:val="21"/>
        </w:rPr>
        <w:t>配置</w:t>
      </w:r>
      <w:r w:rsidR="00FC5C10">
        <w:rPr>
          <w:szCs w:val="21"/>
        </w:rPr>
        <w:t>如下，根据实际情况修改。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588"/>
      </w:tblGrid>
      <w:tr w:rsidR="00190447" w:rsidTr="00190447">
        <w:tc>
          <w:tcPr>
            <w:tcW w:w="8588" w:type="dxa"/>
          </w:tcPr>
          <w:p w:rsidR="00190447" w:rsidRDefault="00190447" w:rsidP="0019044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jdbc</w:t>
            </w:r>
            <w:proofErr w:type="spellEnd"/>
            <w:r>
              <w:rPr>
                <w:rFonts w:ascii="Consolas" w:hAnsi="Consolas" w:cs="Consolas"/>
                <w:kern w:val="0"/>
                <w:sz w:val="18"/>
                <w:szCs w:val="18"/>
              </w:rPr>
              <w:t xml:space="preserve">:    </w:t>
            </w:r>
          </w:p>
          <w:p w:rsidR="00190447" w:rsidRDefault="00190447" w:rsidP="0019044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driver: "</w:t>
            </w:r>
            <w:proofErr w:type="spellStart"/>
            <w:r>
              <w:rPr>
                <w:rFonts w:ascii="Consolas" w:hAnsi="Consolas" w:cs="Consolas"/>
                <w:kern w:val="0"/>
                <w:sz w:val="18"/>
                <w:szCs w:val="18"/>
              </w:rPr>
              <w:t>com.mysql.jdbc.Driver</w:t>
            </w:r>
            <w:proofErr w:type="spellEnd"/>
            <w:r>
              <w:rPr>
                <w:rFonts w:ascii="Consolas" w:hAnsi="Consolas" w:cs="Consolas"/>
                <w:kern w:val="0"/>
                <w:sz w:val="18"/>
                <w:szCs w:val="18"/>
              </w:rPr>
              <w:t>"</w:t>
            </w:r>
          </w:p>
          <w:p w:rsidR="00190447" w:rsidRDefault="00190447" w:rsidP="0019044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url</w:t>
            </w:r>
            <w:r>
              <w:rPr>
                <w:rFonts w:ascii="Consolas" w:hAnsi="Consolas" w:cs="Consolas"/>
                <w:kern w:val="0"/>
                <w:sz w:val="18"/>
                <w:szCs w:val="18"/>
              </w:rPr>
              <w:t>: "jdbc:mysql://</w:t>
            </w:r>
            <w:r w:rsidRPr="0008497F">
              <w:rPr>
                <w:rFonts w:ascii="Consolas" w:hAnsi="Consolas" w:cs="Consolas"/>
                <w:color w:val="FF0000"/>
                <w:kern w:val="0"/>
                <w:sz w:val="18"/>
                <w:szCs w:val="18"/>
              </w:rPr>
              <w:t>10.217.4.32:33306/euler_chidi</w:t>
            </w:r>
            <w:r>
              <w:rPr>
                <w:rFonts w:ascii="Consolas" w:hAnsi="Consolas" w:cs="Consolas"/>
                <w:kern w:val="0"/>
                <w:sz w:val="18"/>
                <w:szCs w:val="18"/>
              </w:rPr>
              <w:t>?autoReconnect=true&amp;characterEncoding=UTF-8"</w:t>
            </w:r>
          </w:p>
          <w:p w:rsidR="00190447" w:rsidRDefault="00190447" w:rsidP="0019044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user: "</w:t>
            </w:r>
            <w:r w:rsidRPr="0008497F">
              <w:rPr>
                <w:rFonts w:ascii="Consolas" w:hAnsi="Consolas" w:cs="Consolas"/>
                <w:color w:val="FF0000"/>
                <w:kern w:val="0"/>
                <w:sz w:val="18"/>
                <w:szCs w:val="18"/>
              </w:rPr>
              <w:t>root</w:t>
            </w:r>
            <w:r>
              <w:rPr>
                <w:rFonts w:ascii="Consolas" w:hAnsi="Consolas" w:cs="Consolas"/>
                <w:kern w:val="0"/>
                <w:sz w:val="18"/>
                <w:szCs w:val="18"/>
              </w:rPr>
              <w:t>"</w:t>
            </w:r>
          </w:p>
          <w:p w:rsidR="00190447" w:rsidRDefault="00190447" w:rsidP="0019044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password: "</w:t>
            </w:r>
            <w:r w:rsidRPr="0008497F">
              <w:rPr>
                <w:rFonts w:ascii="Consolas" w:hAnsi="Consolas" w:cs="Consolas"/>
                <w:color w:val="FF0000"/>
                <w:kern w:val="0"/>
                <w:sz w:val="18"/>
                <w:szCs w:val="18"/>
              </w:rPr>
              <w:t>root</w:t>
            </w:r>
            <w:r>
              <w:rPr>
                <w:rFonts w:ascii="Consolas" w:hAnsi="Consolas" w:cs="Consolas"/>
                <w:kern w:val="0"/>
                <w:sz w:val="18"/>
                <w:szCs w:val="18"/>
              </w:rPr>
              <w:t>"</w:t>
            </w:r>
          </w:p>
          <w:p w:rsidR="00190447" w:rsidRDefault="00190447" w:rsidP="00190447">
            <w:pPr>
              <w:pStyle w:val="a2"/>
              <w:spacing w:before="0" w:line="0" w:lineRule="atLeast"/>
              <w:ind w:firstLineChars="0" w:firstLine="0"/>
              <w:rPr>
                <w:szCs w:val="21"/>
              </w:rPr>
            </w:pPr>
            <w:r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Consolas" w:hAnsi="Consolas" w:cs="Consolas"/>
                <w:kern w:val="0"/>
                <w:sz w:val="18"/>
                <w:szCs w:val="18"/>
              </w:rPr>
              <w:t>maxPoolSize</w:t>
            </w:r>
            <w:proofErr w:type="spellEnd"/>
            <w:r>
              <w:rPr>
                <w:rFonts w:ascii="Consolas" w:hAnsi="Consolas" w:cs="Consolas"/>
                <w:kern w:val="0"/>
                <w:sz w:val="18"/>
                <w:szCs w:val="18"/>
              </w:rPr>
              <w:t>: 20</w:t>
            </w:r>
          </w:p>
        </w:tc>
      </w:tr>
    </w:tbl>
    <w:p w:rsidR="00190447" w:rsidRDefault="00FC5C10" w:rsidP="00955E18">
      <w:pPr>
        <w:pStyle w:val="a2"/>
        <w:rPr>
          <w:szCs w:val="21"/>
        </w:rPr>
      </w:pPr>
      <w:r>
        <w:rPr>
          <w:rFonts w:hint="eastAsia"/>
          <w:szCs w:val="21"/>
        </w:rPr>
        <w:t>服务</w:t>
      </w:r>
      <w:r>
        <w:rPr>
          <w:szCs w:val="21"/>
        </w:rPr>
        <w:t>注册中心配置</w:t>
      </w:r>
      <w:r w:rsidR="00154EB7">
        <w:rPr>
          <w:rFonts w:hint="eastAsia"/>
          <w:szCs w:val="21"/>
        </w:rPr>
        <w:t>，</w:t>
      </w:r>
      <w:r w:rsidR="00154EB7">
        <w:rPr>
          <w:szCs w:val="21"/>
        </w:rPr>
        <w:t>即</w:t>
      </w:r>
      <w:proofErr w:type="spellStart"/>
      <w:r w:rsidR="00154EB7">
        <w:rPr>
          <w:szCs w:val="21"/>
        </w:rPr>
        <w:t>etcd</w:t>
      </w:r>
      <w:proofErr w:type="spellEnd"/>
      <w:r w:rsidR="00154EB7">
        <w:rPr>
          <w:szCs w:val="21"/>
        </w:rPr>
        <w:t>的配置，与其他领域系统保持一致。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588"/>
      </w:tblGrid>
      <w:tr w:rsidR="00FC5C10" w:rsidTr="00FC5C10">
        <w:tc>
          <w:tcPr>
            <w:tcW w:w="8588" w:type="dxa"/>
          </w:tcPr>
          <w:p w:rsidR="00FC5C10" w:rsidRDefault="00FC5C10" w:rsidP="00FC5C10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proofErr w:type="spellStart"/>
            <w:r w:rsidRPr="00FC5C10">
              <w:rPr>
                <w:rFonts w:ascii="Consolas" w:hAnsi="Consolas" w:cs="Consolas"/>
                <w:kern w:val="0"/>
                <w:sz w:val="18"/>
                <w:szCs w:val="18"/>
              </w:rPr>
              <w:t>srd</w:t>
            </w:r>
            <w:proofErr w:type="spellEnd"/>
            <w:r>
              <w:rPr>
                <w:rFonts w:ascii="Consolas" w:hAnsi="Consolas" w:cs="Consolas"/>
                <w:kern w:val="0"/>
                <w:sz w:val="18"/>
                <w:szCs w:val="18"/>
              </w:rPr>
              <w:t>:</w:t>
            </w:r>
          </w:p>
          <w:p w:rsidR="00FC5C10" w:rsidRDefault="00FC5C10" w:rsidP="00FC5C10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kern w:val="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Consolas" w:hAnsi="Consolas" w:cs="Consolas"/>
                <w:kern w:val="0"/>
                <w:sz w:val="18"/>
                <w:szCs w:val="18"/>
              </w:rPr>
              <w:t>regProtocol</w:t>
            </w:r>
            <w:proofErr w:type="spellEnd"/>
            <w:r>
              <w:rPr>
                <w:rFonts w:ascii="Consolas" w:hAnsi="Consolas" w:cs="Consolas"/>
                <w:kern w:val="0"/>
                <w:sz w:val="18"/>
                <w:szCs w:val="18"/>
              </w:rPr>
              <w:t xml:space="preserve">: </w:t>
            </w:r>
            <w:proofErr w:type="spellStart"/>
            <w:r w:rsidRPr="00FC5C10">
              <w:rPr>
                <w:rFonts w:ascii="Consolas" w:hAnsi="Consolas" w:cs="Consolas"/>
                <w:kern w:val="0"/>
                <w:sz w:val="18"/>
                <w:szCs w:val="18"/>
              </w:rPr>
              <w:t>etcd</w:t>
            </w:r>
            <w:proofErr w:type="spellEnd"/>
          </w:p>
          <w:p w:rsidR="00FC5C10" w:rsidRDefault="00FC5C10" w:rsidP="00FC5C10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kern w:val="0"/>
                <w:sz w:val="18"/>
                <w:szCs w:val="18"/>
              </w:rPr>
              <w:t xml:space="preserve">  addresses:</w:t>
            </w:r>
          </w:p>
          <w:p w:rsidR="00FC5C10" w:rsidRDefault="00FC5C10" w:rsidP="00FC5C10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szCs w:val="21"/>
              </w:rPr>
            </w:pPr>
            <w:r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- </w:t>
            </w:r>
            <w:r w:rsidRPr="0008497F">
              <w:rPr>
                <w:rFonts w:ascii="Consolas" w:hAnsi="Consolas" w:cs="Consolas"/>
                <w:color w:val="FF0000"/>
                <w:kern w:val="0"/>
                <w:sz w:val="18"/>
                <w:szCs w:val="18"/>
              </w:rPr>
              <w:t>10.217.4.47:32379</w:t>
            </w:r>
          </w:p>
        </w:tc>
      </w:tr>
    </w:tbl>
    <w:p w:rsidR="00190447" w:rsidRDefault="00493BA4" w:rsidP="00955E18">
      <w:pPr>
        <w:pStyle w:val="a2"/>
      </w:pPr>
      <w:proofErr w:type="spellStart"/>
      <w:r w:rsidRPr="00493BA4">
        <w:rPr>
          <w:szCs w:val="21"/>
        </w:rPr>
        <w:t>pse.properties</w:t>
      </w:r>
      <w:proofErr w:type="spellEnd"/>
      <w:r>
        <w:rPr>
          <w:rFonts w:hint="eastAsia"/>
          <w:szCs w:val="21"/>
        </w:rPr>
        <w:t>是</w:t>
      </w:r>
      <w:r>
        <w:rPr>
          <w:szCs w:val="21"/>
        </w:rPr>
        <w:t>领域系统</w:t>
      </w:r>
      <w:proofErr w:type="spellStart"/>
      <w:r>
        <w:rPr>
          <w:szCs w:val="21"/>
        </w:rPr>
        <w:t>euler-pse</w:t>
      </w:r>
      <w:proofErr w:type="spellEnd"/>
      <w:r>
        <w:rPr>
          <w:szCs w:val="21"/>
        </w:rPr>
        <w:t>的数据库配置，产品实例创建后，需要</w:t>
      </w:r>
      <w:r>
        <w:rPr>
          <w:rFonts w:hint="eastAsia"/>
          <w:szCs w:val="21"/>
        </w:rPr>
        <w:t>将</w:t>
      </w:r>
      <w:r w:rsidRPr="00E6107C">
        <w:rPr>
          <w:rFonts w:hint="eastAsia"/>
        </w:rPr>
        <w:lastRenderedPageBreak/>
        <w:t>PRODUCT_DESTROY_URL，PRODUCT_DETAIL_URL</w:t>
      </w:r>
      <w:r>
        <w:rPr>
          <w:rFonts w:hint="eastAsia"/>
        </w:rPr>
        <w:t>两个</w:t>
      </w:r>
      <w:proofErr w:type="spellStart"/>
      <w:r>
        <w:t>url</w:t>
      </w:r>
      <w:proofErr w:type="spellEnd"/>
      <w:r>
        <w:t>更新到</w:t>
      </w:r>
      <w:proofErr w:type="spellStart"/>
      <w:r w:rsidRPr="00493BA4">
        <w:t>mkt_my_product_instance</w:t>
      </w:r>
      <w:proofErr w:type="spellEnd"/>
      <w:r>
        <w:rPr>
          <w:rFonts w:hint="eastAsia"/>
        </w:rPr>
        <w:t>表</w:t>
      </w:r>
      <w:r>
        <w:t>中，</w:t>
      </w:r>
      <w:r w:rsidRPr="00E6107C">
        <w:rPr>
          <w:rFonts w:hint="eastAsia"/>
        </w:rPr>
        <w:t>PRODUCT_DESTROY_URL</w:t>
      </w:r>
      <w:r>
        <w:rPr>
          <w:rFonts w:hint="eastAsia"/>
        </w:rPr>
        <w:t>对应</w:t>
      </w:r>
      <w:r>
        <w:t>字段</w:t>
      </w:r>
      <w:r w:rsidRPr="00493BA4">
        <w:t>EXTEND2</w:t>
      </w:r>
      <w:r w:rsidRPr="00E6107C">
        <w:rPr>
          <w:rFonts w:hint="eastAsia"/>
        </w:rPr>
        <w:t>，PRODUCT_DETAIL_URL</w:t>
      </w:r>
      <w:r>
        <w:rPr>
          <w:rFonts w:hint="eastAsia"/>
        </w:rPr>
        <w:t>对应</w:t>
      </w:r>
      <w:r>
        <w:t>EXTEND3</w:t>
      </w:r>
      <w:r>
        <w:rPr>
          <w:rFonts w:hint="eastAsia"/>
        </w:rPr>
        <w:t>。</w:t>
      </w:r>
      <w:r w:rsidR="004B5182">
        <w:rPr>
          <w:rFonts w:hint="eastAsia"/>
        </w:rPr>
        <w:t>配置</w:t>
      </w:r>
      <w:r w:rsidR="004B5182">
        <w:t>如下：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588"/>
      </w:tblGrid>
      <w:tr w:rsidR="004B5182" w:rsidTr="004B5182">
        <w:tc>
          <w:tcPr>
            <w:tcW w:w="8588" w:type="dxa"/>
          </w:tcPr>
          <w:p w:rsidR="004B5182" w:rsidRDefault="004B5182" w:rsidP="004B5182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proofErr w:type="spellStart"/>
            <w:r w:rsidRPr="004B5182">
              <w:rPr>
                <w:rFonts w:ascii="Consolas" w:hAnsi="Consolas" w:cs="Consolas"/>
                <w:kern w:val="0"/>
                <w:sz w:val="18"/>
                <w:szCs w:val="18"/>
              </w:rPr>
              <w:t>db.user</w:t>
            </w:r>
            <w:proofErr w:type="spellEnd"/>
            <w:r w:rsidRPr="004B5182">
              <w:rPr>
                <w:rFonts w:ascii="Consolas" w:hAnsi="Consolas" w:cs="Consolas"/>
                <w:kern w:val="0"/>
                <w:sz w:val="18"/>
                <w:szCs w:val="18"/>
              </w:rPr>
              <w:t>=root</w:t>
            </w:r>
          </w:p>
          <w:p w:rsidR="004B5182" w:rsidRDefault="004B5182" w:rsidP="004B5182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proofErr w:type="spellStart"/>
            <w:r w:rsidRPr="004B5182">
              <w:rPr>
                <w:rFonts w:ascii="Consolas" w:hAnsi="Consolas" w:cs="Consolas"/>
                <w:kern w:val="0"/>
                <w:sz w:val="18"/>
                <w:szCs w:val="18"/>
              </w:rPr>
              <w:t>db.password</w:t>
            </w:r>
            <w:proofErr w:type="spellEnd"/>
            <w:r w:rsidRPr="004B5182">
              <w:rPr>
                <w:rFonts w:ascii="Consolas" w:hAnsi="Consolas" w:cs="Consolas"/>
                <w:kern w:val="0"/>
                <w:sz w:val="18"/>
                <w:szCs w:val="18"/>
              </w:rPr>
              <w:t>=root</w:t>
            </w:r>
          </w:p>
          <w:p w:rsidR="004B5182" w:rsidRDefault="004B5182" w:rsidP="004B5182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szCs w:val="21"/>
              </w:rPr>
            </w:pPr>
            <w:r w:rsidRPr="004B5182">
              <w:rPr>
                <w:rFonts w:ascii="Consolas" w:hAnsi="Consolas" w:cs="Consolas"/>
                <w:kern w:val="0"/>
                <w:sz w:val="18"/>
                <w:szCs w:val="18"/>
              </w:rPr>
              <w:t>db.url=jdbc:mysql://</w:t>
            </w:r>
            <w:r w:rsidRPr="0008497F">
              <w:rPr>
                <w:rFonts w:ascii="Consolas" w:hAnsi="Consolas" w:cs="Consolas"/>
                <w:color w:val="FF0000"/>
                <w:kern w:val="0"/>
                <w:sz w:val="18"/>
                <w:szCs w:val="18"/>
              </w:rPr>
              <w:t>10.217.4.29:33306/euler</w:t>
            </w:r>
            <w:r w:rsidRPr="004B5182">
              <w:rPr>
                <w:rFonts w:ascii="Consolas" w:hAnsi="Consolas" w:cs="Consolas"/>
                <w:kern w:val="0"/>
                <w:sz w:val="18"/>
                <w:szCs w:val="18"/>
              </w:rPr>
              <w:t>?autoReconnect=true&amp;characterEncoding=UTF-8</w:t>
            </w:r>
          </w:p>
        </w:tc>
      </w:tr>
    </w:tbl>
    <w:p w:rsidR="004B5182" w:rsidRDefault="006038C7" w:rsidP="00955E18">
      <w:pPr>
        <w:pStyle w:val="a2"/>
        <w:rPr>
          <w:szCs w:val="21"/>
        </w:rPr>
      </w:pPr>
      <w:r>
        <w:rPr>
          <w:rFonts w:hint="eastAsia"/>
          <w:szCs w:val="21"/>
        </w:rPr>
        <w:t>启动类</w:t>
      </w:r>
      <w:r w:rsidRPr="006038C7">
        <w:rPr>
          <w:szCs w:val="21"/>
        </w:rPr>
        <w:t>com.primeton.euler.chidi.service</w:t>
      </w:r>
      <w:r>
        <w:rPr>
          <w:szCs w:val="21"/>
        </w:rPr>
        <w:t>.</w:t>
      </w:r>
      <w:r w:rsidRPr="006038C7">
        <w:rPr>
          <w:szCs w:val="21"/>
        </w:rPr>
        <w:t>Application</w:t>
      </w:r>
      <w:r>
        <w:rPr>
          <w:szCs w:val="21"/>
        </w:rPr>
        <w:t>.java</w:t>
      </w:r>
      <w:r>
        <w:rPr>
          <w:rFonts w:hint="eastAsia"/>
          <w:szCs w:val="21"/>
        </w:rPr>
        <w:t>需要</w:t>
      </w:r>
      <w:r>
        <w:rPr>
          <w:szCs w:val="21"/>
        </w:rPr>
        <w:t>设置调用API的地址，具体如下：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588"/>
      </w:tblGrid>
      <w:tr w:rsidR="006038C7" w:rsidTr="006038C7">
        <w:tc>
          <w:tcPr>
            <w:tcW w:w="8588" w:type="dxa"/>
          </w:tcPr>
          <w:p w:rsidR="00732491" w:rsidRDefault="00732491" w:rsidP="006038C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 w:hint="eastAsia"/>
                <w:kern w:val="0"/>
                <w:sz w:val="18"/>
                <w:szCs w:val="18"/>
              </w:rPr>
              <w:t xml:space="preserve">// </w:t>
            </w:r>
            <w:proofErr w:type="spellStart"/>
            <w:r>
              <w:rPr>
                <w:rFonts w:ascii="Consolas" w:hAnsi="Consolas" w:cs="Consolas"/>
                <w:kern w:val="0"/>
                <w:sz w:val="18"/>
                <w:szCs w:val="18"/>
              </w:rPr>
              <w:t>api</w:t>
            </w:r>
            <w:proofErr w:type="spellEnd"/>
            <w:r>
              <w:rPr>
                <w:rFonts w:ascii="Consolas" w:hAnsi="Consolas" w:cs="Consolas"/>
                <w:kern w:val="0"/>
                <w:sz w:val="18"/>
                <w:szCs w:val="18"/>
              </w:rPr>
              <w:t>地址为</w:t>
            </w:r>
            <w:proofErr w:type="spellStart"/>
            <w:r>
              <w:rPr>
                <w:rFonts w:ascii="Consolas" w:hAnsi="Consolas" w:cs="Consolas" w:hint="eastAsia"/>
                <w:kern w:val="0"/>
                <w:sz w:val="18"/>
                <w:szCs w:val="18"/>
              </w:rPr>
              <w:t>euler</w:t>
            </w:r>
            <w:r>
              <w:rPr>
                <w:rFonts w:ascii="Consolas" w:hAnsi="Consolas" w:cs="Consolas"/>
                <w:kern w:val="0"/>
                <w:sz w:val="18"/>
                <w:szCs w:val="18"/>
              </w:rPr>
              <w:t>-pse</w:t>
            </w:r>
            <w:proofErr w:type="spellEnd"/>
            <w:r>
              <w:rPr>
                <w:rFonts w:ascii="Consolas" w:hAnsi="Consolas" w:cs="Consolas"/>
                <w:kern w:val="0"/>
                <w:sz w:val="18"/>
                <w:szCs w:val="18"/>
              </w:rPr>
              <w:t>的</w:t>
            </w:r>
            <w:proofErr w:type="spellStart"/>
            <w:r>
              <w:rPr>
                <w:rFonts w:ascii="Consolas" w:hAnsi="Consolas" w:cs="Consolas"/>
                <w:kern w:val="0"/>
                <w:sz w:val="18"/>
                <w:szCs w:val="18"/>
              </w:rPr>
              <w:t>api</w:t>
            </w:r>
            <w:proofErr w:type="spellEnd"/>
            <w:r>
              <w:rPr>
                <w:rFonts w:ascii="Consolas" w:hAnsi="Consolas" w:cs="Consolas"/>
                <w:kern w:val="0"/>
                <w:sz w:val="18"/>
                <w:szCs w:val="18"/>
              </w:rPr>
              <w:t>访问</w:t>
            </w:r>
            <w:r w:rsidR="00B04D3C">
              <w:rPr>
                <w:rFonts w:ascii="Consolas" w:hAnsi="Consolas" w:cs="Consolas" w:hint="eastAsia"/>
                <w:kern w:val="0"/>
                <w:sz w:val="18"/>
                <w:szCs w:val="18"/>
              </w:rPr>
              <w:t>地址</w:t>
            </w:r>
          </w:p>
          <w:p w:rsidR="006038C7" w:rsidRPr="006038C7" w:rsidRDefault="006038C7" w:rsidP="006038C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proofErr w:type="spellStart"/>
            <w:r w:rsidRPr="006038C7">
              <w:rPr>
                <w:rFonts w:ascii="Consolas" w:hAnsi="Consolas" w:cs="Consolas"/>
                <w:kern w:val="0"/>
                <w:sz w:val="18"/>
                <w:szCs w:val="18"/>
              </w:rPr>
              <w:t>MockServerSupport.INSTANCE.register</w:t>
            </w:r>
            <w:proofErr w:type="spellEnd"/>
            <w:r w:rsidRPr="006038C7">
              <w:rPr>
                <w:rFonts w:ascii="Consolas" w:hAnsi="Consolas" w:cs="Consolas"/>
                <w:kern w:val="0"/>
                <w:sz w:val="18"/>
                <w:szCs w:val="18"/>
              </w:rPr>
              <w:t>(</w:t>
            </w:r>
            <w:proofErr w:type="spellStart"/>
            <w:r w:rsidRPr="006038C7">
              <w:rPr>
                <w:rFonts w:ascii="Consolas" w:hAnsi="Consolas" w:cs="Consolas"/>
                <w:kern w:val="0"/>
                <w:sz w:val="18"/>
                <w:szCs w:val="18"/>
              </w:rPr>
              <w:t>ProductInstanceApi.class</w:t>
            </w:r>
            <w:proofErr w:type="spellEnd"/>
            <w:r w:rsidRPr="006038C7">
              <w:rPr>
                <w:rFonts w:ascii="Consolas" w:hAnsi="Consolas" w:cs="Consolas"/>
                <w:kern w:val="0"/>
                <w:sz w:val="18"/>
                <w:szCs w:val="18"/>
              </w:rPr>
              <w:t>, "</w:t>
            </w:r>
            <w:r w:rsidRPr="00732491">
              <w:rPr>
                <w:rFonts w:ascii="Consolas" w:hAnsi="Consolas" w:cs="Consolas"/>
                <w:color w:val="FF0000"/>
                <w:kern w:val="0"/>
                <w:sz w:val="18"/>
                <w:szCs w:val="18"/>
              </w:rPr>
              <w:t>10.217.4.30:31086</w:t>
            </w:r>
            <w:r w:rsidRPr="006038C7">
              <w:rPr>
                <w:rFonts w:ascii="Consolas" w:hAnsi="Consolas" w:cs="Consolas"/>
                <w:kern w:val="0"/>
                <w:sz w:val="18"/>
                <w:szCs w:val="18"/>
              </w:rPr>
              <w:t>");</w:t>
            </w:r>
          </w:p>
          <w:p w:rsidR="006038C7" w:rsidRDefault="006038C7" w:rsidP="006038C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szCs w:val="21"/>
              </w:rPr>
            </w:pPr>
            <w:proofErr w:type="spellStart"/>
            <w:r w:rsidRPr="006038C7">
              <w:rPr>
                <w:rFonts w:ascii="Consolas" w:hAnsi="Consolas" w:cs="Consolas"/>
                <w:kern w:val="0"/>
                <w:sz w:val="18"/>
                <w:szCs w:val="18"/>
              </w:rPr>
              <w:t>MockServerSupport.INSTANCE.register</w:t>
            </w:r>
            <w:proofErr w:type="spellEnd"/>
            <w:r w:rsidRPr="006038C7">
              <w:rPr>
                <w:rFonts w:ascii="Consolas" w:hAnsi="Consolas" w:cs="Consolas"/>
                <w:kern w:val="0"/>
                <w:sz w:val="18"/>
                <w:szCs w:val="18"/>
              </w:rPr>
              <w:t>(</w:t>
            </w:r>
            <w:proofErr w:type="spellStart"/>
            <w:r w:rsidRPr="006038C7">
              <w:rPr>
                <w:rFonts w:ascii="Consolas" w:hAnsi="Consolas" w:cs="Consolas"/>
                <w:kern w:val="0"/>
                <w:sz w:val="18"/>
                <w:szCs w:val="18"/>
              </w:rPr>
              <w:t>StandardProductApi.class</w:t>
            </w:r>
            <w:proofErr w:type="spellEnd"/>
            <w:r w:rsidRPr="006038C7">
              <w:rPr>
                <w:rFonts w:ascii="Consolas" w:hAnsi="Consolas" w:cs="Consolas"/>
                <w:kern w:val="0"/>
                <w:sz w:val="18"/>
                <w:szCs w:val="18"/>
              </w:rPr>
              <w:t>, "</w:t>
            </w:r>
            <w:r w:rsidRPr="00732491">
              <w:rPr>
                <w:rFonts w:ascii="Consolas" w:hAnsi="Consolas" w:cs="Consolas"/>
                <w:color w:val="FF0000"/>
                <w:kern w:val="0"/>
                <w:sz w:val="18"/>
                <w:szCs w:val="18"/>
              </w:rPr>
              <w:t>10.217.4.30:31086</w:t>
            </w:r>
            <w:r w:rsidRPr="006038C7">
              <w:rPr>
                <w:rFonts w:ascii="Consolas" w:hAnsi="Consolas" w:cs="Consolas"/>
                <w:kern w:val="0"/>
                <w:sz w:val="18"/>
                <w:szCs w:val="18"/>
              </w:rPr>
              <w:t>");</w:t>
            </w:r>
          </w:p>
        </w:tc>
      </w:tr>
    </w:tbl>
    <w:p w:rsidR="00190447" w:rsidRPr="00190447" w:rsidRDefault="00190447" w:rsidP="00955E18">
      <w:pPr>
        <w:pStyle w:val="a2"/>
      </w:pPr>
    </w:p>
    <w:p w:rsidR="007B53C5" w:rsidRDefault="001D2A5D">
      <w:pPr>
        <w:pStyle w:val="20"/>
      </w:pPr>
      <w:bookmarkStart w:id="36" w:name="_虚拟机扩展模板制作约束与规范"/>
      <w:bookmarkStart w:id="37" w:name="_Toc461957746"/>
      <w:bookmarkEnd w:id="36"/>
      <w:r>
        <w:rPr>
          <w:rFonts w:hint="eastAsia"/>
        </w:rPr>
        <w:t>定制</w:t>
      </w:r>
      <w:r>
        <w:t>功能部署</w:t>
      </w:r>
      <w:bookmarkEnd w:id="37"/>
    </w:p>
    <w:p w:rsidR="007B53C5" w:rsidRDefault="00497016" w:rsidP="00320DA0">
      <w:pPr>
        <w:pStyle w:val="a2"/>
      </w:pPr>
      <w:r>
        <w:rPr>
          <w:rFonts w:hint="eastAsia"/>
        </w:rPr>
        <w:t>执行</w:t>
      </w:r>
      <w:r>
        <w:t>命令</w:t>
      </w:r>
      <w:r>
        <w:rPr>
          <w:rFonts w:hint="eastAsia"/>
        </w:rPr>
        <w:t>部署定制</w:t>
      </w:r>
      <w:r>
        <w:t>功能</w:t>
      </w:r>
      <w:proofErr w:type="spellStart"/>
      <w:r>
        <w:t>euler-chidi</w:t>
      </w:r>
      <w:proofErr w:type="spellEnd"/>
      <w:r>
        <w:rPr>
          <w:rFonts w:hint="eastAsia"/>
        </w:rPr>
        <w:t>。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588"/>
      </w:tblGrid>
      <w:tr w:rsidR="00497016" w:rsidTr="00497016">
        <w:tc>
          <w:tcPr>
            <w:tcW w:w="8588" w:type="dxa"/>
          </w:tcPr>
          <w:p w:rsidR="00497016" w:rsidRPr="00497016" w:rsidRDefault="00497016" w:rsidP="00497016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proofErr w:type="spellStart"/>
            <w:r w:rsidRPr="00497016">
              <w:rPr>
                <w:rFonts w:ascii="Consolas" w:hAnsi="Consolas" w:cs="Consolas"/>
                <w:kern w:val="0"/>
                <w:sz w:val="18"/>
                <w:szCs w:val="18"/>
              </w:rPr>
              <w:t>docker</w:t>
            </w:r>
            <w:proofErr w:type="spellEnd"/>
            <w:r w:rsidRPr="00497016">
              <w:rPr>
                <w:rFonts w:ascii="Consolas" w:hAnsi="Consolas" w:cs="Consolas"/>
                <w:kern w:val="0"/>
                <w:sz w:val="18"/>
                <w:szCs w:val="18"/>
              </w:rPr>
              <w:t xml:space="preserve"> run -d --name </w:t>
            </w:r>
            <w:proofErr w:type="spellStart"/>
            <w:r w:rsidRPr="00497016">
              <w:rPr>
                <w:rFonts w:ascii="Consolas" w:hAnsi="Consolas" w:cs="Consolas"/>
                <w:kern w:val="0"/>
                <w:sz w:val="18"/>
                <w:szCs w:val="18"/>
              </w:rPr>
              <w:t>euler-chidi</w:t>
            </w:r>
            <w:proofErr w:type="spellEnd"/>
            <w:r w:rsidRPr="00497016">
              <w:rPr>
                <w:rFonts w:ascii="Consolas" w:hAnsi="Consolas" w:cs="Consolas"/>
                <w:kern w:val="0"/>
                <w:sz w:val="18"/>
                <w:szCs w:val="18"/>
              </w:rPr>
              <w:t xml:space="preserve"> -p 8089:8089 \</w:t>
            </w:r>
          </w:p>
          <w:p w:rsidR="00497016" w:rsidRPr="00497016" w:rsidRDefault="00497016" w:rsidP="00497016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497016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-v /</w:t>
            </w:r>
            <w:proofErr w:type="spellStart"/>
            <w:r w:rsidRPr="00497016">
              <w:rPr>
                <w:rFonts w:ascii="Consolas" w:hAnsi="Consolas" w:cs="Consolas"/>
                <w:kern w:val="0"/>
                <w:sz w:val="18"/>
                <w:szCs w:val="18"/>
              </w:rPr>
              <w:t>mnt</w:t>
            </w:r>
            <w:proofErr w:type="spellEnd"/>
            <w:r w:rsidRPr="00497016">
              <w:rPr>
                <w:rFonts w:ascii="Consolas" w:hAnsi="Consolas" w:cs="Consolas"/>
                <w:kern w:val="0"/>
                <w:sz w:val="18"/>
                <w:szCs w:val="18"/>
              </w:rPr>
              <w:t>/</w:t>
            </w:r>
            <w:proofErr w:type="spellStart"/>
            <w:r w:rsidRPr="00497016">
              <w:rPr>
                <w:rFonts w:ascii="Consolas" w:hAnsi="Consolas" w:cs="Consolas"/>
                <w:kern w:val="0"/>
                <w:sz w:val="18"/>
                <w:szCs w:val="18"/>
              </w:rPr>
              <w:t>euler-chidi</w:t>
            </w:r>
            <w:proofErr w:type="spellEnd"/>
            <w:r w:rsidRPr="00497016">
              <w:rPr>
                <w:rFonts w:ascii="Consolas" w:hAnsi="Consolas" w:cs="Consolas"/>
                <w:kern w:val="0"/>
                <w:sz w:val="18"/>
                <w:szCs w:val="18"/>
              </w:rPr>
              <w:t>:/app/lib \</w:t>
            </w:r>
          </w:p>
          <w:p w:rsidR="00497016" w:rsidRPr="00497016" w:rsidRDefault="00497016" w:rsidP="00497016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497016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-v /</w:t>
            </w:r>
            <w:proofErr w:type="spellStart"/>
            <w:r w:rsidRPr="00497016">
              <w:rPr>
                <w:rFonts w:ascii="Consolas" w:hAnsi="Consolas" w:cs="Consolas"/>
                <w:kern w:val="0"/>
                <w:sz w:val="18"/>
                <w:szCs w:val="18"/>
              </w:rPr>
              <w:t>mnt</w:t>
            </w:r>
            <w:proofErr w:type="spellEnd"/>
            <w:r w:rsidRPr="00497016">
              <w:rPr>
                <w:rFonts w:ascii="Consolas" w:hAnsi="Consolas" w:cs="Consolas"/>
                <w:kern w:val="0"/>
                <w:sz w:val="18"/>
                <w:szCs w:val="18"/>
              </w:rPr>
              <w:t>/</w:t>
            </w:r>
            <w:proofErr w:type="spellStart"/>
            <w:r w:rsidRPr="00497016">
              <w:rPr>
                <w:rFonts w:ascii="Consolas" w:hAnsi="Consolas" w:cs="Consolas"/>
                <w:kern w:val="0"/>
                <w:sz w:val="18"/>
                <w:szCs w:val="18"/>
              </w:rPr>
              <w:t>euler-chidi</w:t>
            </w:r>
            <w:proofErr w:type="spellEnd"/>
            <w:r w:rsidRPr="00497016">
              <w:rPr>
                <w:rFonts w:ascii="Consolas" w:hAnsi="Consolas" w:cs="Consolas"/>
                <w:kern w:val="0"/>
                <w:sz w:val="18"/>
                <w:szCs w:val="18"/>
              </w:rPr>
              <w:t>/</w:t>
            </w:r>
            <w:proofErr w:type="spellStart"/>
            <w:r w:rsidRPr="00497016">
              <w:rPr>
                <w:rFonts w:ascii="Consolas" w:hAnsi="Consolas" w:cs="Consolas"/>
                <w:kern w:val="0"/>
                <w:sz w:val="18"/>
                <w:szCs w:val="18"/>
              </w:rPr>
              <w:t>user_script</w:t>
            </w:r>
            <w:proofErr w:type="spellEnd"/>
            <w:r w:rsidRPr="00497016">
              <w:rPr>
                <w:rFonts w:ascii="Consolas" w:hAnsi="Consolas" w:cs="Consolas"/>
                <w:kern w:val="0"/>
                <w:sz w:val="18"/>
                <w:szCs w:val="18"/>
              </w:rPr>
              <w:t>:/opt/</w:t>
            </w:r>
            <w:proofErr w:type="spellStart"/>
            <w:r w:rsidRPr="00497016">
              <w:rPr>
                <w:rFonts w:ascii="Consolas" w:hAnsi="Consolas" w:cs="Consolas"/>
                <w:kern w:val="0"/>
                <w:sz w:val="18"/>
                <w:szCs w:val="18"/>
              </w:rPr>
              <w:t>user_script</w:t>
            </w:r>
            <w:proofErr w:type="spellEnd"/>
            <w:r w:rsidRPr="00497016">
              <w:rPr>
                <w:rFonts w:ascii="Consolas" w:hAnsi="Consolas" w:cs="Consolas"/>
                <w:kern w:val="0"/>
                <w:sz w:val="18"/>
                <w:szCs w:val="18"/>
              </w:rPr>
              <w:t xml:space="preserve"> \</w:t>
            </w:r>
          </w:p>
          <w:p w:rsidR="00497016" w:rsidRDefault="00497016" w:rsidP="00497016">
            <w:pPr>
              <w:autoSpaceDE w:val="0"/>
              <w:autoSpaceDN w:val="0"/>
              <w:adjustRightInd w:val="0"/>
              <w:spacing w:line="0" w:lineRule="atLeast"/>
              <w:jc w:val="left"/>
            </w:pPr>
            <w:r w:rsidRPr="00497016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euler-registry.primeton.com/springboot:1.0.0</w:t>
            </w:r>
          </w:p>
        </w:tc>
      </w:tr>
    </w:tbl>
    <w:p w:rsidR="003D5786" w:rsidRDefault="00D54C6D" w:rsidP="00D54C6D">
      <w:pPr>
        <w:pStyle w:val="a2"/>
      </w:pPr>
      <w:r>
        <w:rPr>
          <w:rFonts w:hint="eastAsia"/>
        </w:rPr>
        <w:t>部署</w:t>
      </w:r>
      <w:r>
        <w:t>完成后，访问</w:t>
      </w:r>
      <w:r w:rsidRPr="00D54C6D">
        <w:rPr>
          <w:rFonts w:hint="eastAsia"/>
        </w:rPr>
        <w:t>http://ip:8090</w:t>
      </w:r>
      <w:r w:rsidRPr="00D54C6D">
        <w:t>/chidi/actions/ping.html</w:t>
      </w:r>
      <w:r>
        <w:rPr>
          <w:rFonts w:hint="eastAsia"/>
        </w:rPr>
        <w:t>，</w:t>
      </w:r>
      <w:r>
        <w:t>如果</w:t>
      </w:r>
      <w:r>
        <w:rPr>
          <w:rFonts w:hint="eastAsia"/>
        </w:rPr>
        <w:t>页面</w:t>
      </w:r>
      <w:r>
        <w:t>弹出</w:t>
      </w:r>
      <w:r>
        <w:t>“</w:t>
      </w:r>
      <w:r>
        <w:t>pong</w:t>
      </w:r>
      <w:r>
        <w:t>”</w:t>
      </w:r>
      <w:r>
        <w:rPr>
          <w:rFonts w:hint="eastAsia"/>
        </w:rPr>
        <w:t>提示</w:t>
      </w:r>
      <w:r>
        <w:t>，说明部署成功。</w:t>
      </w:r>
    </w:p>
    <w:p w:rsidR="00684506" w:rsidRDefault="00684506" w:rsidP="00D54C6D">
      <w:pPr>
        <w:pStyle w:val="a2"/>
      </w:pPr>
      <w:r>
        <w:rPr>
          <w:rFonts w:hint="eastAsia"/>
        </w:rPr>
        <w:t>在</w:t>
      </w:r>
      <w:r>
        <w:t>市场中点击</w:t>
      </w:r>
      <w:r>
        <w:t>“</w:t>
      </w:r>
      <w:r>
        <w:rPr>
          <w:rFonts w:hint="eastAsia"/>
        </w:rPr>
        <w:t>开通</w:t>
      </w:r>
      <w:r>
        <w:t>”</w:t>
      </w:r>
      <w:r>
        <w:rPr>
          <w:rFonts w:hint="eastAsia"/>
        </w:rPr>
        <w:t>按钮</w:t>
      </w:r>
      <w:r>
        <w:t>，会弹出新窗口执行</w:t>
      </w:r>
      <w:r>
        <w:rPr>
          <w:rFonts w:hint="eastAsia"/>
        </w:rPr>
        <w:t>自定义</w:t>
      </w:r>
      <w:r>
        <w:t>的开通操作。</w:t>
      </w:r>
      <w:r>
        <w:rPr>
          <w:rFonts w:hint="eastAsia"/>
        </w:rPr>
        <w:t>删除</w:t>
      </w:r>
      <w:r>
        <w:t>，查看等操作类似</w:t>
      </w:r>
      <w:r>
        <w:rPr>
          <w:rFonts w:hint="eastAsia"/>
        </w:rPr>
        <w:t>。</w:t>
      </w:r>
    </w:p>
    <w:p w:rsidR="00684506" w:rsidRPr="00684506" w:rsidRDefault="00684506" w:rsidP="00D54C6D">
      <w:pPr>
        <w:pStyle w:val="a2"/>
      </w:pPr>
      <w:r w:rsidRPr="00684506">
        <w:rPr>
          <w:rFonts w:hint="eastAsia"/>
          <w:highlight w:val="yellow"/>
        </w:rPr>
        <w:t>需要</w:t>
      </w:r>
      <w:r w:rsidRPr="00684506">
        <w:rPr>
          <w:highlight w:val="yellow"/>
        </w:rPr>
        <w:t>注意的是，</w:t>
      </w:r>
      <w:r w:rsidRPr="00684506">
        <w:rPr>
          <w:rFonts w:hint="eastAsia"/>
          <w:highlight w:val="yellow"/>
        </w:rPr>
        <w:t>本</w:t>
      </w:r>
      <w:r w:rsidRPr="00684506">
        <w:rPr>
          <w:highlight w:val="yellow"/>
        </w:rPr>
        <w:t>定制</w:t>
      </w:r>
      <w:r w:rsidRPr="00684506">
        <w:rPr>
          <w:rFonts w:hint="eastAsia"/>
          <w:highlight w:val="yellow"/>
        </w:rPr>
        <w:t>功能</w:t>
      </w:r>
      <w:r w:rsidRPr="00684506">
        <w:rPr>
          <w:highlight w:val="yellow"/>
        </w:rPr>
        <w:t>只是一个demo，不同的产品开通流程</w:t>
      </w:r>
      <w:r w:rsidRPr="00684506">
        <w:rPr>
          <w:rFonts w:hint="eastAsia"/>
          <w:highlight w:val="yellow"/>
        </w:rPr>
        <w:t>可能</w:t>
      </w:r>
      <w:r w:rsidRPr="00684506">
        <w:rPr>
          <w:highlight w:val="yellow"/>
        </w:rPr>
        <w:t>不同，</w:t>
      </w:r>
      <w:r w:rsidRPr="00684506">
        <w:rPr>
          <w:rFonts w:hint="eastAsia"/>
          <w:highlight w:val="yellow"/>
        </w:rPr>
        <w:t>具体</w:t>
      </w:r>
      <w:r w:rsidRPr="00684506">
        <w:rPr>
          <w:highlight w:val="yellow"/>
        </w:rPr>
        <w:t>的实现逻辑也可能不同，需要针对具体的产品去定制。</w:t>
      </w:r>
    </w:p>
    <w:p w:rsidR="00870AD8" w:rsidRDefault="003D5786" w:rsidP="006D2333">
      <w:pPr>
        <w:pStyle w:val="1"/>
      </w:pPr>
      <w:bookmarkStart w:id="38" w:name="_Toc461957747"/>
      <w:r>
        <w:rPr>
          <w:rFonts w:hint="eastAsia"/>
        </w:rPr>
        <w:t>未尽事宜</w:t>
      </w:r>
      <w:bookmarkEnd w:id="38"/>
    </w:p>
    <w:p w:rsidR="009C645A" w:rsidRPr="009C645A" w:rsidRDefault="009C645A" w:rsidP="009C645A"/>
    <w:tbl>
      <w:tblPr>
        <w:tblW w:w="7552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56"/>
        <w:gridCol w:w="4636"/>
        <w:gridCol w:w="2160"/>
      </w:tblGrid>
      <w:tr w:rsidR="00DD75AD" w:rsidTr="00BE31F2">
        <w:tc>
          <w:tcPr>
            <w:tcW w:w="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D9D9D9"/>
            <w:vAlign w:val="center"/>
          </w:tcPr>
          <w:p w:rsidR="00DD75AD" w:rsidRPr="00F020C2" w:rsidRDefault="00DD75AD" w:rsidP="00092FB6">
            <w:pPr>
              <w:pStyle w:val="TableHeading"/>
              <w:widowControl w:val="0"/>
            </w:pPr>
            <w:r w:rsidRPr="00F020C2">
              <w:rPr>
                <w:rFonts w:hint="eastAsia"/>
              </w:rPr>
              <w:t>序号</w:t>
            </w:r>
          </w:p>
        </w:tc>
        <w:tc>
          <w:tcPr>
            <w:tcW w:w="4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D9D9D9"/>
            <w:vAlign w:val="center"/>
          </w:tcPr>
          <w:p w:rsidR="00DD75AD" w:rsidRPr="00F020C2" w:rsidRDefault="00DD75AD" w:rsidP="00092FB6">
            <w:pPr>
              <w:pStyle w:val="TableHeading"/>
              <w:widowControl w:val="0"/>
            </w:pPr>
            <w:r>
              <w:rPr>
                <w:rFonts w:hint="eastAsia"/>
              </w:rPr>
              <w:t>未尽事宜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D9D9D9"/>
            <w:vAlign w:val="center"/>
          </w:tcPr>
          <w:p w:rsidR="00DD75AD" w:rsidRPr="00F020C2" w:rsidRDefault="00DD75AD" w:rsidP="00092FB6">
            <w:pPr>
              <w:pStyle w:val="TableHeading"/>
              <w:widowControl w:val="0"/>
            </w:pPr>
            <w:r>
              <w:rPr>
                <w:rFonts w:hint="eastAsia"/>
              </w:rPr>
              <w:t>备注</w:t>
            </w:r>
          </w:p>
        </w:tc>
      </w:tr>
      <w:tr w:rsidR="00DD75AD" w:rsidTr="00BE31F2">
        <w:tc>
          <w:tcPr>
            <w:tcW w:w="756" w:type="dxa"/>
            <w:vAlign w:val="center"/>
          </w:tcPr>
          <w:p w:rsidR="00DD75AD" w:rsidRPr="00A518F9" w:rsidRDefault="00DD75AD" w:rsidP="00092FB6">
            <w:pPr>
              <w:pStyle w:val="TableText"/>
              <w:widowControl w:val="0"/>
            </w:pPr>
            <w:r>
              <w:rPr>
                <w:rFonts w:hint="eastAsia"/>
              </w:rPr>
              <w:t>1</w:t>
            </w:r>
          </w:p>
        </w:tc>
        <w:tc>
          <w:tcPr>
            <w:tcW w:w="4636" w:type="dxa"/>
            <w:vAlign w:val="center"/>
          </w:tcPr>
          <w:p w:rsidR="00DD75AD" w:rsidRPr="004B1F55" w:rsidRDefault="00DD75AD" w:rsidP="00092FB6">
            <w:pPr>
              <w:pStyle w:val="TableText"/>
              <w:widowControl w:val="0"/>
            </w:pPr>
          </w:p>
        </w:tc>
        <w:tc>
          <w:tcPr>
            <w:tcW w:w="2160" w:type="dxa"/>
            <w:vAlign w:val="center"/>
          </w:tcPr>
          <w:p w:rsidR="00DD75AD" w:rsidRPr="0041412C" w:rsidRDefault="00DD75AD" w:rsidP="00092FB6">
            <w:pPr>
              <w:pStyle w:val="TableText"/>
              <w:widowControl w:val="0"/>
            </w:pPr>
          </w:p>
        </w:tc>
      </w:tr>
      <w:tr w:rsidR="00DD75AD" w:rsidTr="00BE31F2">
        <w:tc>
          <w:tcPr>
            <w:tcW w:w="756" w:type="dxa"/>
            <w:vAlign w:val="center"/>
          </w:tcPr>
          <w:p w:rsidR="00DD75AD" w:rsidRDefault="00DD75AD" w:rsidP="00092FB6">
            <w:pPr>
              <w:pStyle w:val="TableText"/>
              <w:widowControl w:val="0"/>
            </w:pPr>
            <w:r>
              <w:rPr>
                <w:rFonts w:hint="eastAsia"/>
              </w:rPr>
              <w:t>2</w:t>
            </w:r>
          </w:p>
        </w:tc>
        <w:tc>
          <w:tcPr>
            <w:tcW w:w="4636" w:type="dxa"/>
            <w:vAlign w:val="center"/>
          </w:tcPr>
          <w:p w:rsidR="00DD75AD" w:rsidRPr="004B1F55" w:rsidRDefault="00DD75AD" w:rsidP="00092FB6">
            <w:pPr>
              <w:pStyle w:val="TableText"/>
              <w:widowControl w:val="0"/>
            </w:pPr>
          </w:p>
        </w:tc>
        <w:tc>
          <w:tcPr>
            <w:tcW w:w="2160" w:type="dxa"/>
            <w:vAlign w:val="center"/>
          </w:tcPr>
          <w:p w:rsidR="00DD75AD" w:rsidRPr="0041412C" w:rsidRDefault="00DD75AD" w:rsidP="00092FB6">
            <w:pPr>
              <w:pStyle w:val="TableText"/>
              <w:widowControl w:val="0"/>
            </w:pPr>
          </w:p>
        </w:tc>
      </w:tr>
      <w:tr w:rsidR="00DD75AD" w:rsidTr="00BE31F2">
        <w:tc>
          <w:tcPr>
            <w:tcW w:w="756" w:type="dxa"/>
            <w:vAlign w:val="center"/>
          </w:tcPr>
          <w:p w:rsidR="00DD75AD" w:rsidRDefault="00DD75AD" w:rsidP="00092FB6">
            <w:pPr>
              <w:pStyle w:val="TableText"/>
              <w:widowControl w:val="0"/>
            </w:pPr>
            <w:r>
              <w:rPr>
                <w:rFonts w:hint="eastAsia"/>
              </w:rPr>
              <w:t>3</w:t>
            </w:r>
          </w:p>
        </w:tc>
        <w:tc>
          <w:tcPr>
            <w:tcW w:w="4636" w:type="dxa"/>
            <w:vAlign w:val="center"/>
          </w:tcPr>
          <w:p w:rsidR="00DD75AD" w:rsidRPr="004B1F55" w:rsidRDefault="00DD75AD" w:rsidP="00092FB6">
            <w:pPr>
              <w:pStyle w:val="TableText"/>
              <w:widowControl w:val="0"/>
            </w:pPr>
          </w:p>
        </w:tc>
        <w:tc>
          <w:tcPr>
            <w:tcW w:w="2160" w:type="dxa"/>
            <w:vAlign w:val="center"/>
          </w:tcPr>
          <w:p w:rsidR="00DD75AD" w:rsidRPr="0041412C" w:rsidRDefault="00DD75AD" w:rsidP="00092FB6">
            <w:pPr>
              <w:pStyle w:val="TableText"/>
              <w:widowControl w:val="0"/>
            </w:pPr>
          </w:p>
        </w:tc>
      </w:tr>
      <w:tr w:rsidR="00DD75AD" w:rsidTr="00BE31F2">
        <w:tc>
          <w:tcPr>
            <w:tcW w:w="756" w:type="dxa"/>
            <w:vAlign w:val="center"/>
          </w:tcPr>
          <w:p w:rsidR="00DD75AD" w:rsidRDefault="00DD75AD" w:rsidP="00092FB6">
            <w:pPr>
              <w:pStyle w:val="TableText"/>
              <w:widowControl w:val="0"/>
            </w:pPr>
            <w:r>
              <w:rPr>
                <w:rFonts w:hint="eastAsia"/>
              </w:rPr>
              <w:t>4</w:t>
            </w:r>
          </w:p>
        </w:tc>
        <w:tc>
          <w:tcPr>
            <w:tcW w:w="4636" w:type="dxa"/>
            <w:vAlign w:val="center"/>
          </w:tcPr>
          <w:p w:rsidR="00DD75AD" w:rsidRDefault="00DD75AD" w:rsidP="00092FB6">
            <w:pPr>
              <w:pStyle w:val="TableText"/>
              <w:widowControl w:val="0"/>
            </w:pPr>
          </w:p>
        </w:tc>
        <w:tc>
          <w:tcPr>
            <w:tcW w:w="2160" w:type="dxa"/>
            <w:vAlign w:val="center"/>
          </w:tcPr>
          <w:p w:rsidR="00DD75AD" w:rsidRDefault="00DD75AD" w:rsidP="00092FB6">
            <w:pPr>
              <w:pStyle w:val="TableText"/>
              <w:widowControl w:val="0"/>
            </w:pPr>
          </w:p>
        </w:tc>
      </w:tr>
    </w:tbl>
    <w:p w:rsidR="00FB2240" w:rsidRDefault="00FB2240" w:rsidP="00FB2240"/>
    <w:p w:rsidR="00DD75AD" w:rsidRPr="00FB2240" w:rsidRDefault="00DD75AD" w:rsidP="00FB2240"/>
    <w:p w:rsidR="00BF31E6" w:rsidRPr="000E4D7D" w:rsidRDefault="00BF31E6" w:rsidP="006D2333">
      <w:pPr>
        <w:pStyle w:val="1"/>
        <w:rPr>
          <w:rFonts w:ascii="宋体" w:hAnsi="宋体"/>
          <w:sz w:val="24"/>
          <w:szCs w:val="24"/>
        </w:rPr>
      </w:pPr>
      <w:bookmarkStart w:id="39" w:name="_Toc461957748"/>
      <w:r w:rsidRPr="000E4D7D">
        <w:t>附录</w:t>
      </w:r>
      <w:bookmarkEnd w:id="39"/>
    </w:p>
    <w:p w:rsidR="00F32A15" w:rsidRDefault="000D7330" w:rsidP="000D7330">
      <w:pPr>
        <w:pStyle w:val="3"/>
      </w:pPr>
      <w:bookmarkStart w:id="40" w:name="_Toc461957749"/>
      <w:proofErr w:type="spellStart"/>
      <w:r>
        <w:rPr>
          <w:rFonts w:hint="eastAsia"/>
        </w:rPr>
        <w:t>DevOps</w:t>
      </w:r>
      <w:proofErr w:type="spellEnd"/>
      <w:r>
        <w:rPr>
          <w:rFonts w:hint="eastAsia"/>
        </w:rPr>
        <w:t>平台</w:t>
      </w:r>
      <w:proofErr w:type="gramStart"/>
      <w:r>
        <w:t>及</w:t>
      </w:r>
      <w:r>
        <w:rPr>
          <w:rFonts w:hint="eastAsia"/>
        </w:rPr>
        <w:t>领域</w:t>
      </w:r>
      <w:proofErr w:type="gramEnd"/>
      <w:r>
        <w:t>系统</w:t>
      </w:r>
      <w:r>
        <w:rPr>
          <w:rFonts w:hint="eastAsia"/>
        </w:rPr>
        <w:t>安装</w:t>
      </w:r>
      <w:r>
        <w:t>脚本及配置</w:t>
      </w:r>
      <w:bookmarkEnd w:id="40"/>
    </w:p>
    <w:p w:rsidR="00611B20" w:rsidRDefault="003E6092" w:rsidP="000D7330">
      <w:pPr>
        <w:pStyle w:val="a2"/>
      </w:pPr>
      <w:r w:rsidRPr="003E6092">
        <w:lastRenderedPageBreak/>
        <w:t>https://github.com/Primeton-Euler/Euler-Chidi</w:t>
      </w:r>
    </w:p>
    <w:p w:rsidR="006B3BA8" w:rsidRDefault="006B3BA8" w:rsidP="00942610"/>
    <w:p w:rsidR="00156FE2" w:rsidRDefault="00156FE2" w:rsidP="00156FE2">
      <w:pPr>
        <w:pStyle w:val="3"/>
      </w:pPr>
      <w:bookmarkStart w:id="41" w:name="_Toc461957750"/>
      <w:r>
        <w:rPr>
          <w:rFonts w:hint="eastAsia"/>
        </w:rPr>
        <w:t>示例</w:t>
      </w:r>
      <w:r>
        <w:t>项目</w:t>
      </w:r>
      <w:bookmarkEnd w:id="41"/>
    </w:p>
    <w:p w:rsidR="00156FE2" w:rsidRDefault="00156FE2" w:rsidP="00156FE2">
      <w:r w:rsidRPr="00156FE2">
        <w:object w:dxaOrig="2370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8.5pt;height:42pt" o:ole="">
            <v:imagedata r:id="rId15" o:title=""/>
          </v:shape>
          <o:OLEObject Type="Embed" ProgID="Package" ShapeID="_x0000_i1025" DrawAspect="Content" ObjectID="_1535699563" r:id="rId16"/>
        </w:object>
      </w:r>
    </w:p>
    <w:p w:rsidR="00A957D6" w:rsidRDefault="00A957D6" w:rsidP="00156FE2">
      <w:r>
        <w:rPr>
          <w:rFonts w:hint="eastAsia"/>
        </w:rPr>
        <w:t>示例</w:t>
      </w:r>
      <w:r>
        <w:t>项目配置：</w:t>
      </w:r>
    </w:p>
    <w:p w:rsidR="00A957D6" w:rsidRDefault="00A957D6" w:rsidP="00156FE2">
      <w:pPr>
        <w:rPr>
          <w:rStyle w:val="HTML"/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333333"/>
          <w:sz w:val="20"/>
          <w:szCs w:val="20"/>
        </w:rPr>
        <w:t>db.url (*)</w:t>
      </w:r>
    </w:p>
    <w:p w:rsidR="00A957D6" w:rsidRDefault="00A957D6" w:rsidP="00156FE2">
      <w:pPr>
        <w:rPr>
          <w:rStyle w:val="HTML"/>
          <w:rFonts w:ascii="Consolas" w:hAnsi="Consolas" w:cs="Consolas"/>
          <w:color w:val="333333"/>
          <w:sz w:val="20"/>
          <w:szCs w:val="20"/>
        </w:rPr>
      </w:pPr>
      <w:proofErr w:type="spellStart"/>
      <w:r>
        <w:rPr>
          <w:rStyle w:val="HTML"/>
          <w:rFonts w:ascii="Consolas" w:hAnsi="Consolas" w:cs="Consolas"/>
          <w:color w:val="333333"/>
          <w:sz w:val="20"/>
          <w:szCs w:val="20"/>
        </w:rPr>
        <w:t>db.user</w:t>
      </w:r>
      <w:proofErr w:type="spellEnd"/>
      <w:r>
        <w:rPr>
          <w:rStyle w:val="HTML"/>
          <w:rFonts w:ascii="Consolas" w:hAnsi="Consolas" w:cs="Consolas"/>
          <w:color w:val="333333"/>
          <w:sz w:val="20"/>
          <w:szCs w:val="20"/>
        </w:rPr>
        <w:t xml:space="preserve"> (*)</w:t>
      </w:r>
    </w:p>
    <w:p w:rsidR="00A957D6" w:rsidRPr="00156FE2" w:rsidRDefault="00A957D6" w:rsidP="00156FE2">
      <w:proofErr w:type="spellStart"/>
      <w:r>
        <w:rPr>
          <w:rStyle w:val="HTML"/>
          <w:rFonts w:ascii="Consolas" w:hAnsi="Consolas" w:cs="Consolas"/>
          <w:color w:val="333333"/>
          <w:sz w:val="20"/>
          <w:szCs w:val="20"/>
        </w:rPr>
        <w:t>db.password</w:t>
      </w:r>
      <w:proofErr w:type="spellEnd"/>
      <w:r>
        <w:rPr>
          <w:rStyle w:val="HTML"/>
          <w:rFonts w:ascii="Consolas" w:hAnsi="Consolas" w:cs="Consolas"/>
          <w:color w:val="333333"/>
          <w:sz w:val="20"/>
          <w:szCs w:val="20"/>
        </w:rPr>
        <w:t xml:space="preserve"> (*)</w:t>
      </w:r>
    </w:p>
    <w:sectPr w:rsidR="00A957D6" w:rsidRPr="00156FE2" w:rsidSect="00525745">
      <w:headerReference w:type="default" r:id="rId17"/>
      <w:footerReference w:type="default" r:id="rId18"/>
      <w:pgSz w:w="11906" w:h="16838" w:code="9"/>
      <w:pgMar w:top="1440" w:right="1511" w:bottom="1440" w:left="1797" w:header="575" w:footer="839" w:gutter="0"/>
      <w:pgNumType w:start="1"/>
      <w:cols w:space="425"/>
      <w:docGrid w:type="lines" w:linePitch="387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B303F" w:rsidRDefault="003B303F">
      <w:r>
        <w:separator/>
      </w:r>
    </w:p>
  </w:endnote>
  <w:endnote w:type="continuationSeparator" w:id="0">
    <w:p w:rsidR="003B303F" w:rsidRDefault="003B30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7947" w:rsidRDefault="00DF5814" w:rsidP="008A2E2C">
    <w:pPr>
      <w:pStyle w:val="a7"/>
      <w:tabs>
        <w:tab w:val="clear" w:pos="8306"/>
        <w:tab w:val="right" w:pos="10080"/>
      </w:tabs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>
              <wp:simplePos x="0" y="0"/>
              <wp:positionH relativeFrom="column">
                <wp:posOffset>746760</wp:posOffset>
              </wp:positionH>
              <wp:positionV relativeFrom="paragraph">
                <wp:posOffset>195580</wp:posOffset>
              </wp:positionV>
              <wp:extent cx="3800475" cy="239395"/>
              <wp:effectExtent l="0" t="0" r="0" b="8255"/>
              <wp:wrapNone/>
              <wp:docPr id="17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00475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67947" w:rsidRPr="008D4003" w:rsidRDefault="00A12DCA" w:rsidP="008A2E2C">
                          <w:pPr>
                            <w:jc w:val="center"/>
                            <w:rPr>
                              <w:rFonts w:ascii="Arial" w:hAnsi="Arial" w:cs="Arial"/>
                              <w:sz w:val="18"/>
                              <w:szCs w:val="18"/>
                            </w:rPr>
                          </w:pPr>
                          <w:r w:rsidRPr="007D5EBD">
                            <w:rPr>
                              <w:rFonts w:ascii="Arial" w:hAnsi="Arial" w:cs="Arial" w:hint="eastAsia"/>
                              <w:sz w:val="18"/>
                              <w:szCs w:val="18"/>
                            </w:rPr>
                            <w:t>普元信息技术股份有限公司</w:t>
                          </w:r>
                          <w:r w:rsidRPr="008D4003">
                            <w:rPr>
                              <w:rFonts w:ascii="Arial" w:hAnsi="Arial" w:cs="Arial"/>
                              <w:sz w:val="18"/>
                              <w:szCs w:val="18"/>
                            </w:rPr>
                            <w:t>www.</w:t>
                          </w:r>
                          <w:r>
                            <w:rPr>
                              <w:rFonts w:ascii="Arial" w:hAnsi="Arial" w:cs="Arial"/>
                              <w:sz w:val="18"/>
                              <w:szCs w:val="18"/>
                            </w:rPr>
                            <w:t>primeton</w:t>
                          </w:r>
                          <w:r w:rsidRPr="008D4003">
                            <w:rPr>
                              <w:rFonts w:ascii="Arial" w:hAnsi="Arial" w:cs="Arial"/>
                              <w:sz w:val="18"/>
                              <w:szCs w:val="18"/>
                            </w:rPr>
                            <w:t>.com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6" type="#_x0000_t202" style="position:absolute;left:0;text-align:left;margin-left:58.8pt;margin-top:15.4pt;width:299.25pt;height:18.8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" filled="f" stroked="f">
              <v:textbox style="mso-fit-shape-to-text:t">
                <w:txbxContent>
                  <w:p w:rsidR="00767947" w:rsidRPr="008D4003" w:rsidRDefault="00A12DCA" w:rsidP="008A2E2C">
                    <w:pPr>
                      <w:jc w:val="center"/>
                      <w:rPr>
                        <w:rFonts w:ascii="Arial" w:hAnsi="Arial" w:cs="Arial"/>
                        <w:sz w:val="18"/>
                        <w:szCs w:val="18"/>
                      </w:rPr>
                    </w:pPr>
                    <w:r w:rsidRPr="007D5EBD">
                      <w:rPr>
                        <w:rFonts w:ascii="Arial" w:hAnsi="Arial" w:cs="Arial" w:hint="eastAsia"/>
                        <w:sz w:val="18"/>
                        <w:szCs w:val="18"/>
                      </w:rPr>
                      <w:t>普元信息技术股份有限公司</w:t>
                    </w:r>
                    <w:r w:rsidRPr="008D4003">
                      <w:rPr>
                        <w:rFonts w:ascii="Arial" w:hAnsi="Arial" w:cs="Arial"/>
                        <w:sz w:val="18"/>
                        <w:szCs w:val="18"/>
                      </w:rPr>
                      <w:t>www.</w:t>
                    </w: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t>primeton</w:t>
                    </w:r>
                    <w:r w:rsidRPr="008D4003">
                      <w:rPr>
                        <w:rFonts w:ascii="Arial" w:hAnsi="Arial" w:cs="Arial"/>
                        <w:sz w:val="18"/>
                        <w:szCs w:val="18"/>
                      </w:rPr>
                      <w:t>.com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4144" behindDoc="1" locked="0" layoutInCell="1" allowOverlap="1">
              <wp:simplePos x="0" y="0"/>
              <wp:positionH relativeFrom="column">
                <wp:posOffset>-1146810</wp:posOffset>
              </wp:positionH>
              <wp:positionV relativeFrom="paragraph">
                <wp:posOffset>-17780</wp:posOffset>
              </wp:positionV>
              <wp:extent cx="7667625" cy="941070"/>
              <wp:effectExtent l="0" t="0" r="9525" b="0"/>
              <wp:wrapNone/>
              <wp:docPr id="16" name="Rectangl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667625" cy="941070"/>
                      </a:xfrm>
                      <a:prstGeom prst="rect">
                        <a:avLst/>
                      </a:prstGeom>
                      <a:solidFill>
                        <a:srgbClr val="DDDDDD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B56CB38" id="Rectangle 12" o:spid="_x0000_s1026" style="position:absolute;left:0;text-align:left;margin-left:-90.3pt;margin-top:-1.4pt;width:603.75pt;height:74.1pt;z-index:-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" fillcolor="#ddd" stroked="f"/>
          </w:pict>
        </mc:Fallback>
      </mc:AlternateContent>
    </w:r>
    <w:r w:rsidR="00767947">
      <w:rPr>
        <w:kern w:val="0"/>
        <w:szCs w:val="21"/>
      </w:rPr>
      <w:t xml:space="preserve">- </w:t>
    </w:r>
    <w:r w:rsidR="00767947">
      <w:rPr>
        <w:kern w:val="0"/>
        <w:szCs w:val="21"/>
      </w:rPr>
      <w:fldChar w:fldCharType="begin"/>
    </w:r>
    <w:r w:rsidR="00767947">
      <w:rPr>
        <w:kern w:val="0"/>
        <w:szCs w:val="21"/>
      </w:rPr>
      <w:instrText xml:space="preserve"> PAGE </w:instrText>
    </w:r>
    <w:r w:rsidR="00767947">
      <w:rPr>
        <w:kern w:val="0"/>
        <w:szCs w:val="21"/>
      </w:rPr>
      <w:fldChar w:fldCharType="separate"/>
    </w:r>
    <w:r w:rsidR="00DC5C6B">
      <w:rPr>
        <w:noProof/>
        <w:kern w:val="0"/>
        <w:szCs w:val="21"/>
      </w:rPr>
      <w:t>i</w:t>
    </w:r>
    <w:r w:rsidR="00767947">
      <w:rPr>
        <w:kern w:val="0"/>
        <w:szCs w:val="21"/>
      </w:rPr>
      <w:fldChar w:fldCharType="end"/>
    </w:r>
    <w:r w:rsidR="00767947">
      <w:rPr>
        <w:kern w:val="0"/>
        <w:szCs w:val="21"/>
      </w:rPr>
      <w:t xml:space="preserve"> -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7947" w:rsidRDefault="00DF5814" w:rsidP="008A2E2C">
    <w:pPr>
      <w:pStyle w:val="a7"/>
      <w:tabs>
        <w:tab w:val="clear" w:pos="8306"/>
        <w:tab w:val="right" w:pos="10080"/>
      </w:tabs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746760</wp:posOffset>
              </wp:positionH>
              <wp:positionV relativeFrom="paragraph">
                <wp:posOffset>195580</wp:posOffset>
              </wp:positionV>
              <wp:extent cx="3800475" cy="239395"/>
              <wp:effectExtent l="0" t="0" r="0" b="8255"/>
              <wp:wrapNone/>
              <wp:docPr id="14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00475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67947" w:rsidRPr="008D4003" w:rsidRDefault="007D5EBD" w:rsidP="008A2E2C">
                          <w:pPr>
                            <w:jc w:val="center"/>
                            <w:rPr>
                              <w:rFonts w:ascii="Arial" w:hAnsi="Arial" w:cs="Arial"/>
                              <w:sz w:val="18"/>
                              <w:szCs w:val="18"/>
                            </w:rPr>
                          </w:pPr>
                          <w:bookmarkStart w:id="44" w:name="OLE_LINK3"/>
                          <w:bookmarkStart w:id="45" w:name="OLE_LINK4"/>
                          <w:r w:rsidRPr="007D5EBD">
                            <w:rPr>
                              <w:rFonts w:ascii="Arial" w:hAnsi="Arial" w:cs="Arial" w:hint="eastAsia"/>
                              <w:sz w:val="18"/>
                              <w:szCs w:val="18"/>
                            </w:rPr>
                            <w:t>普元信息技术股份有限公司</w:t>
                          </w:r>
                          <w:r w:rsidR="00767947" w:rsidRPr="008D4003">
                            <w:rPr>
                              <w:rFonts w:ascii="Arial" w:hAnsi="Arial" w:cs="Arial"/>
                              <w:sz w:val="18"/>
                              <w:szCs w:val="18"/>
                            </w:rPr>
                            <w:t>www.</w:t>
                          </w:r>
                          <w:r>
                            <w:rPr>
                              <w:rFonts w:ascii="Arial" w:hAnsi="Arial" w:cs="Arial"/>
                              <w:sz w:val="18"/>
                              <w:szCs w:val="18"/>
                            </w:rPr>
                            <w:t>primeton</w:t>
                          </w:r>
                          <w:r w:rsidR="00767947" w:rsidRPr="008D4003">
                            <w:rPr>
                              <w:rFonts w:ascii="Arial" w:hAnsi="Arial" w:cs="Arial"/>
                              <w:sz w:val="18"/>
                              <w:szCs w:val="18"/>
                            </w:rPr>
                            <w:t>.com</w:t>
                          </w:r>
                          <w:bookmarkEnd w:id="44"/>
                          <w:bookmarkEnd w:id="45"/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27" type="#_x0000_t202" style="position:absolute;left:0;text-align:left;margin-left:58.8pt;margin-top:15.4pt;width:299.25pt;height:18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" filled="f" stroked="f">
              <v:textbox style="mso-fit-shape-to-text:t">
                <w:txbxContent>
                  <w:p w:rsidR="00767947" w:rsidRPr="008D4003" w:rsidRDefault="007D5EBD" w:rsidP="008A2E2C">
                    <w:pPr>
                      <w:jc w:val="center"/>
                      <w:rPr>
                        <w:rFonts w:ascii="Arial" w:hAnsi="Arial" w:cs="Arial"/>
                        <w:sz w:val="18"/>
                        <w:szCs w:val="18"/>
                      </w:rPr>
                    </w:pPr>
                    <w:bookmarkStart w:id="46" w:name="OLE_LINK3"/>
                    <w:bookmarkStart w:id="47" w:name="OLE_LINK4"/>
                    <w:r w:rsidRPr="007D5EBD">
                      <w:rPr>
                        <w:rFonts w:ascii="Arial" w:hAnsi="Arial" w:cs="Arial" w:hint="eastAsia"/>
                        <w:sz w:val="18"/>
                        <w:szCs w:val="18"/>
                      </w:rPr>
                      <w:t>普元信息技术股份有限公司</w:t>
                    </w:r>
                    <w:r w:rsidR="00767947" w:rsidRPr="008D4003">
                      <w:rPr>
                        <w:rFonts w:ascii="Arial" w:hAnsi="Arial" w:cs="Arial"/>
                        <w:sz w:val="18"/>
                        <w:szCs w:val="18"/>
                      </w:rPr>
                      <w:t>www.</w:t>
                    </w: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t>primeton</w:t>
                    </w:r>
                    <w:r w:rsidR="00767947" w:rsidRPr="008D4003">
                      <w:rPr>
                        <w:rFonts w:ascii="Arial" w:hAnsi="Arial" w:cs="Arial"/>
                        <w:sz w:val="18"/>
                        <w:szCs w:val="18"/>
                      </w:rPr>
                      <w:t>.com</w:t>
                    </w:r>
                    <w:bookmarkEnd w:id="46"/>
                    <w:bookmarkEnd w:id="47"/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column">
                <wp:posOffset>-1146810</wp:posOffset>
              </wp:positionH>
              <wp:positionV relativeFrom="paragraph">
                <wp:posOffset>-17780</wp:posOffset>
              </wp:positionV>
              <wp:extent cx="7667625" cy="941070"/>
              <wp:effectExtent l="0" t="0" r="9525" b="0"/>
              <wp:wrapNone/>
              <wp:docPr id="7" name="Rectangl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667625" cy="941070"/>
                      </a:xfrm>
                      <a:prstGeom prst="rect">
                        <a:avLst/>
                      </a:prstGeom>
                      <a:solidFill>
                        <a:srgbClr val="DDDDDD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C81F600" id="Rectangle 17" o:spid="_x0000_s1026" style="position:absolute;left:0;text-align:left;margin-left:-90.3pt;margin-top:-1.4pt;width:603.75pt;height:74.1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" fillcolor="#ddd" stroked="f"/>
          </w:pict>
        </mc:Fallback>
      </mc:AlternateContent>
    </w:r>
    <w:r w:rsidR="00767947">
      <w:rPr>
        <w:kern w:val="0"/>
        <w:szCs w:val="21"/>
      </w:rPr>
      <w:t xml:space="preserve">- </w:t>
    </w:r>
    <w:r w:rsidR="00767947">
      <w:rPr>
        <w:kern w:val="0"/>
        <w:szCs w:val="21"/>
      </w:rPr>
      <w:fldChar w:fldCharType="begin"/>
    </w:r>
    <w:r w:rsidR="00767947">
      <w:rPr>
        <w:kern w:val="0"/>
        <w:szCs w:val="21"/>
      </w:rPr>
      <w:instrText xml:space="preserve"> PAGE </w:instrText>
    </w:r>
    <w:r w:rsidR="00767947">
      <w:rPr>
        <w:kern w:val="0"/>
        <w:szCs w:val="21"/>
      </w:rPr>
      <w:fldChar w:fldCharType="separate"/>
    </w:r>
    <w:r w:rsidR="00DC5C6B">
      <w:rPr>
        <w:noProof/>
        <w:kern w:val="0"/>
        <w:szCs w:val="21"/>
      </w:rPr>
      <w:t>6</w:t>
    </w:r>
    <w:r w:rsidR="00767947">
      <w:rPr>
        <w:kern w:val="0"/>
        <w:szCs w:val="21"/>
      </w:rPr>
      <w:fldChar w:fldCharType="end"/>
    </w:r>
    <w:r w:rsidR="00767947">
      <w:rPr>
        <w:kern w:val="0"/>
        <w:szCs w:val="21"/>
      </w:rPr>
      <w:t xml:space="preserve"> -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B303F" w:rsidRDefault="003B303F">
      <w:r>
        <w:separator/>
      </w:r>
    </w:p>
  </w:footnote>
  <w:footnote w:type="continuationSeparator" w:id="0">
    <w:p w:rsidR="003B303F" w:rsidRDefault="003B303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7947" w:rsidRPr="00EB5677" w:rsidRDefault="00767947" w:rsidP="00EB5677">
    <w:pPr>
      <w:pStyle w:val="ab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7947" w:rsidRPr="00EB5677" w:rsidRDefault="00767947" w:rsidP="00EB5677">
    <w:pPr>
      <w:pStyle w:val="ab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7947" w:rsidRDefault="003270C2" w:rsidP="00F33B6E">
    <w:pPr>
      <w:pStyle w:val="ab"/>
      <w:pBdr>
        <w:bottom w:val="single" w:sz="4" w:space="1" w:color="auto"/>
      </w:pBdr>
      <w:jc w:val="both"/>
    </w:pPr>
    <w:r>
      <w:rPr>
        <w:rFonts w:hint="eastAsia"/>
      </w:rPr>
      <w:t>普元信息技术股份有限公司</w:t>
    </w:r>
  </w:p>
  <w:p w:rsidR="00767947" w:rsidRPr="002C70E3" w:rsidRDefault="00DF5814" w:rsidP="00F33B6E">
    <w:pPr>
      <w:pStyle w:val="ab"/>
      <w:pBdr>
        <w:bottom w:val="single" w:sz="4" w:space="1" w:color="auto"/>
      </w:pBdr>
      <w:jc w:val="both"/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57216" behindDoc="0" locked="0" layoutInCell="1" allowOverlap="1" wp14:anchorId="7A18189A" wp14:editId="0974B72C">
              <wp:simplePos x="0" y="0"/>
              <wp:positionH relativeFrom="column">
                <wp:posOffset>-346710</wp:posOffset>
              </wp:positionH>
              <wp:positionV relativeFrom="paragraph">
                <wp:posOffset>157479</wp:posOffset>
              </wp:positionV>
              <wp:extent cx="6134100" cy="0"/>
              <wp:effectExtent l="0" t="0" r="19050" b="19050"/>
              <wp:wrapNone/>
              <wp:docPr id="18" name="Lin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341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C60FB31" id="Line 16" o:spid="_x0000_s1026" style="position:absolute;left:0;text-align:left;z-index:25165721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27.3pt,12.4pt" to="455.7pt,1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7OTEgIAACoEAAAOAAAAZHJzL2Uyb0RvYy54bWysU8GO2jAQvVfqP1i+QxI2U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"/>
          </w:pict>
        </mc:Fallback>
      </mc:AlternateContent>
    </w:r>
    <w:r w:rsidR="00AA0DA8" w:rsidRPr="00AA0DA8">
      <w:rPr>
        <w:rFonts w:hint="eastAsia"/>
        <w:noProof/>
      </w:rPr>
      <w:t>DevOps平台定制开发指南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7947" w:rsidRDefault="003270C2" w:rsidP="00F33B6E">
    <w:pPr>
      <w:pStyle w:val="ab"/>
      <w:pBdr>
        <w:bottom w:val="single" w:sz="4" w:space="1" w:color="auto"/>
      </w:pBdr>
      <w:jc w:val="both"/>
    </w:pPr>
    <w:bookmarkStart w:id="42" w:name="OLE_LINK1"/>
    <w:bookmarkStart w:id="43" w:name="OLE_LINK2"/>
    <w:r>
      <w:rPr>
        <w:rFonts w:hint="eastAsia"/>
      </w:rPr>
      <w:t>普元信息技术股份有限公司</w:t>
    </w:r>
    <w:bookmarkEnd w:id="42"/>
    <w:bookmarkEnd w:id="43"/>
  </w:p>
  <w:p w:rsidR="00767947" w:rsidRPr="002C70E3" w:rsidRDefault="00DF5814" w:rsidP="00F33B6E">
    <w:pPr>
      <w:pStyle w:val="ab"/>
      <w:pBdr>
        <w:bottom w:val="single" w:sz="4" w:space="1" w:color="auto"/>
      </w:pBdr>
      <w:jc w:val="both"/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55168" behindDoc="0" locked="0" layoutInCell="1" allowOverlap="1" wp14:anchorId="5F060D14" wp14:editId="0630A956">
              <wp:simplePos x="0" y="0"/>
              <wp:positionH relativeFrom="column">
                <wp:posOffset>-333375</wp:posOffset>
              </wp:positionH>
              <wp:positionV relativeFrom="paragraph">
                <wp:posOffset>161289</wp:posOffset>
              </wp:positionV>
              <wp:extent cx="6134100" cy="0"/>
              <wp:effectExtent l="0" t="0" r="19050" b="19050"/>
              <wp:wrapNone/>
              <wp:docPr id="15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341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F90CFF3" id="Line 7" o:spid="_x0000_s1026" style="position:absolute;left:0;text-align:left;z-index:25165516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26.25pt,12.7pt" to="456.75pt,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"/>
          </w:pict>
        </mc:Fallback>
      </mc:AlternateContent>
    </w:r>
    <w:r w:rsidR="00AA0DA8" w:rsidRPr="00AA0DA8">
      <w:rPr>
        <w:rFonts w:hint="eastAsia"/>
        <w:noProof/>
      </w:rPr>
      <w:t>DevOps平台定制开发指南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8F762C"/>
    <w:multiLevelType w:val="hybridMultilevel"/>
    <w:tmpl w:val="85FA5D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F28169C"/>
    <w:multiLevelType w:val="hybridMultilevel"/>
    <w:tmpl w:val="E060458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F740A07"/>
    <w:multiLevelType w:val="hybridMultilevel"/>
    <w:tmpl w:val="65CA7A18"/>
    <w:lvl w:ilvl="0" w:tplc="8DD0FA70">
      <w:start w:val="1"/>
      <w:numFmt w:val="decimal"/>
      <w:pStyle w:val="2"/>
      <w:lvlText w:val="%1）"/>
      <w:lvlJc w:val="left"/>
      <w:pPr>
        <w:tabs>
          <w:tab w:val="num" w:pos="1354"/>
        </w:tabs>
        <w:ind w:left="1354" w:hanging="504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>
    <w:nsid w:val="10885694"/>
    <w:multiLevelType w:val="hybridMultilevel"/>
    <w:tmpl w:val="5CBE7D44"/>
    <w:lvl w:ilvl="0" w:tplc="A7BEBFBA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216D1019"/>
    <w:multiLevelType w:val="hybridMultilevel"/>
    <w:tmpl w:val="DD42DA08"/>
    <w:lvl w:ilvl="0" w:tplc="976C9BE4">
      <w:start w:val="1"/>
      <w:numFmt w:val="bullet"/>
      <w:pStyle w:val="a"/>
      <w:lvlText w:val=""/>
      <w:lvlJc w:val="left"/>
      <w:pPr>
        <w:tabs>
          <w:tab w:val="num" w:pos="1690"/>
        </w:tabs>
        <w:ind w:left="1690" w:hanging="389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3288"/>
        </w:tabs>
        <w:ind w:left="328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3708"/>
        </w:tabs>
        <w:ind w:left="370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4128"/>
        </w:tabs>
        <w:ind w:left="412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4548"/>
        </w:tabs>
        <w:ind w:left="454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4968"/>
        </w:tabs>
        <w:ind w:left="496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5388"/>
        </w:tabs>
        <w:ind w:left="538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5808"/>
        </w:tabs>
        <w:ind w:left="580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6228"/>
        </w:tabs>
        <w:ind w:left="6228" w:hanging="420"/>
      </w:pPr>
      <w:rPr>
        <w:rFonts w:ascii="Wingdings" w:hAnsi="Wingdings" w:hint="default"/>
      </w:rPr>
    </w:lvl>
  </w:abstractNum>
  <w:abstractNum w:abstractNumId="5">
    <w:nsid w:val="24E811D4"/>
    <w:multiLevelType w:val="hybridMultilevel"/>
    <w:tmpl w:val="99FE0A12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26BB0B66"/>
    <w:multiLevelType w:val="hybridMultilevel"/>
    <w:tmpl w:val="73F4DD0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96371A0"/>
    <w:multiLevelType w:val="hybridMultilevel"/>
    <w:tmpl w:val="92E85B8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A344BBC"/>
    <w:multiLevelType w:val="hybridMultilevel"/>
    <w:tmpl w:val="B9F697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2CC77E94"/>
    <w:multiLevelType w:val="multilevel"/>
    <w:tmpl w:val="986C06AC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30"/>
        <w:vertAlign w:val="baseline"/>
      </w:rPr>
    </w:lvl>
    <w:lvl w:ilvl="1">
      <w:start w:val="1"/>
      <w:numFmt w:val="decimal"/>
      <w:pStyle w:val="20"/>
      <w:lvlText w:val="%1.%2"/>
      <w:lvlJc w:val="left"/>
      <w:pPr>
        <w:tabs>
          <w:tab w:val="num" w:pos="576"/>
        </w:tabs>
        <w:ind w:left="576" w:hanging="576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hint="default"/>
        <w:b/>
        <w:i w:val="0"/>
        <w:sz w:val="24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ascii="Arial" w:hAnsi="Arial" w:hint="default"/>
        <w:b/>
        <w:i w:val="0"/>
        <w:sz w:val="21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ascii="Arial" w:hAnsi="Arial" w:hint="default"/>
        <w:sz w:val="21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0">
    <w:nsid w:val="36D542BF"/>
    <w:multiLevelType w:val="hybridMultilevel"/>
    <w:tmpl w:val="DBA0422A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1">
    <w:nsid w:val="380F4605"/>
    <w:multiLevelType w:val="hybridMultilevel"/>
    <w:tmpl w:val="E3306CF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2">
    <w:nsid w:val="39BD4817"/>
    <w:multiLevelType w:val="hybridMultilevel"/>
    <w:tmpl w:val="B9E042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3B166EC9"/>
    <w:multiLevelType w:val="hybridMultilevel"/>
    <w:tmpl w:val="E45C2E5E"/>
    <w:lvl w:ilvl="0" w:tplc="A7BEBFBA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3C762E63"/>
    <w:multiLevelType w:val="hybridMultilevel"/>
    <w:tmpl w:val="B02AAC7A"/>
    <w:lvl w:ilvl="0" w:tplc="3A6EDE0E">
      <w:start w:val="1"/>
      <w:numFmt w:val="decimal"/>
      <w:pStyle w:val="a0"/>
      <w:lvlText w:val="%1."/>
      <w:lvlJc w:val="left"/>
      <w:pPr>
        <w:tabs>
          <w:tab w:val="num" w:pos="850"/>
        </w:tabs>
        <w:ind w:left="850" w:hanging="389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3166AA0"/>
    <w:multiLevelType w:val="hybridMultilevel"/>
    <w:tmpl w:val="CB447BFE"/>
    <w:lvl w:ilvl="0" w:tplc="1C6A78B8">
      <w:start w:val="1"/>
      <w:numFmt w:val="bullet"/>
      <w:pStyle w:val="21"/>
      <w:lvlText w:val="－"/>
      <w:lvlJc w:val="left"/>
      <w:pPr>
        <w:tabs>
          <w:tab w:val="num" w:pos="1354"/>
        </w:tabs>
        <w:ind w:left="1354" w:hanging="504"/>
      </w:pPr>
      <w:rPr>
        <w:rFonts w:ascii="宋体" w:eastAsia="宋体" w:hAnsi="Wingdings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EF1CAD0E">
      <w:start w:val="1"/>
      <w:numFmt w:val="bullet"/>
      <w:lvlText w:val="－"/>
      <w:lvlJc w:val="left"/>
      <w:pPr>
        <w:tabs>
          <w:tab w:val="num" w:pos="1260"/>
        </w:tabs>
        <w:ind w:left="1260" w:hanging="420"/>
      </w:pPr>
      <w:rPr>
        <w:rFonts w:ascii="宋体" w:eastAsia="宋体" w:hAnsi="Wingdings" w:hint="eastAsia"/>
      </w:rPr>
    </w:lvl>
    <w:lvl w:ilvl="3" w:tplc="594C1D4A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370EA1EC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E6329A20">
      <w:start w:val="1"/>
      <w:numFmt w:val="bullet"/>
      <w:lvlText w:val="－"/>
      <w:lvlJc w:val="left"/>
      <w:pPr>
        <w:tabs>
          <w:tab w:val="num" w:pos="2520"/>
        </w:tabs>
        <w:ind w:left="2520" w:hanging="420"/>
      </w:pPr>
      <w:rPr>
        <w:rFonts w:ascii="宋体" w:eastAsia="宋体" w:hAnsi="Wingdings" w:hint="eastAsia"/>
      </w:rPr>
    </w:lvl>
    <w:lvl w:ilvl="6" w:tplc="0409000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6">
    <w:nsid w:val="49922655"/>
    <w:multiLevelType w:val="hybridMultilevel"/>
    <w:tmpl w:val="7160FCA0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50AA4B60"/>
    <w:multiLevelType w:val="hybridMultilevel"/>
    <w:tmpl w:val="E93E7BE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50C73741"/>
    <w:multiLevelType w:val="hybridMultilevel"/>
    <w:tmpl w:val="E93E7BE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52467E8E"/>
    <w:multiLevelType w:val="hybridMultilevel"/>
    <w:tmpl w:val="16F6302E"/>
    <w:lvl w:ilvl="0" w:tplc="A7BEBFBA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5AB35F21"/>
    <w:multiLevelType w:val="hybridMultilevel"/>
    <w:tmpl w:val="7D92B6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6F696244"/>
    <w:multiLevelType w:val="hybridMultilevel"/>
    <w:tmpl w:val="D3A29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720A4444"/>
    <w:multiLevelType w:val="hybridMultilevel"/>
    <w:tmpl w:val="EF1ED9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733217A8"/>
    <w:multiLevelType w:val="hybridMultilevel"/>
    <w:tmpl w:val="0FB4D818"/>
    <w:lvl w:ilvl="0" w:tplc="EF30BBAA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nsid w:val="798D6D4F"/>
    <w:multiLevelType w:val="hybridMultilevel"/>
    <w:tmpl w:val="F5962D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79C666F4"/>
    <w:multiLevelType w:val="hybridMultilevel"/>
    <w:tmpl w:val="D6589DD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9"/>
  </w:num>
  <w:num w:numId="2">
    <w:abstractNumId w:val="15"/>
  </w:num>
  <w:num w:numId="3">
    <w:abstractNumId w:val="4"/>
  </w:num>
  <w:num w:numId="4">
    <w:abstractNumId w:val="2"/>
  </w:num>
  <w:num w:numId="5">
    <w:abstractNumId w:val="14"/>
  </w:num>
  <w:num w:numId="6">
    <w:abstractNumId w:val="10"/>
  </w:num>
  <w:num w:numId="7">
    <w:abstractNumId w:val="11"/>
  </w:num>
  <w:num w:numId="8">
    <w:abstractNumId w:val="20"/>
  </w:num>
  <w:num w:numId="9">
    <w:abstractNumId w:val="24"/>
  </w:num>
  <w:num w:numId="10">
    <w:abstractNumId w:val="22"/>
  </w:num>
  <w:num w:numId="11">
    <w:abstractNumId w:val="5"/>
  </w:num>
  <w:num w:numId="12">
    <w:abstractNumId w:val="19"/>
  </w:num>
  <w:num w:numId="13">
    <w:abstractNumId w:val="13"/>
  </w:num>
  <w:num w:numId="14">
    <w:abstractNumId w:val="3"/>
  </w:num>
  <w:num w:numId="15">
    <w:abstractNumId w:val="21"/>
  </w:num>
  <w:num w:numId="16">
    <w:abstractNumId w:val="6"/>
  </w:num>
  <w:num w:numId="17">
    <w:abstractNumId w:val="7"/>
  </w:num>
  <w:num w:numId="18">
    <w:abstractNumId w:val="8"/>
  </w:num>
  <w:num w:numId="19">
    <w:abstractNumId w:val="16"/>
  </w:num>
  <w:num w:numId="20">
    <w:abstractNumId w:val="0"/>
  </w:num>
  <w:num w:numId="21">
    <w:abstractNumId w:val="25"/>
  </w:num>
  <w:num w:numId="22">
    <w:abstractNumId w:val="18"/>
  </w:num>
  <w:num w:numId="23">
    <w:abstractNumId w:val="12"/>
  </w:num>
  <w:num w:numId="24">
    <w:abstractNumId w:val="1"/>
  </w:num>
  <w:num w:numId="25">
    <w:abstractNumId w:val="17"/>
  </w:num>
  <w:num w:numId="26">
    <w:abstractNumId w:val="23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hideSpellingErrors/>
  <w:proofState w:spelling="clean" w:grammar="clean"/>
  <w:attachedTemplate r:id="rId1"/>
  <w:linkStyles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420"/>
  <w:drawingGridHorizontalSpacing w:val="42"/>
  <w:drawingGridVerticalSpacing w:val="48"/>
  <w:displayHorizontalDrawingGridEvery w:val="0"/>
  <w:characterSpacingControl w:val="compressPunctuation"/>
  <w:hdrShapeDefaults>
    <o:shapedefaults v:ext="edit" spidmax="2049">
      <o:colormru v:ext="edit" colors="#ddd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1A3B"/>
    <w:rsid w:val="00000131"/>
    <w:rsid w:val="000005C7"/>
    <w:rsid w:val="0000060D"/>
    <w:rsid w:val="000010A4"/>
    <w:rsid w:val="00001743"/>
    <w:rsid w:val="00002221"/>
    <w:rsid w:val="0000235D"/>
    <w:rsid w:val="000044FF"/>
    <w:rsid w:val="0000458D"/>
    <w:rsid w:val="00004636"/>
    <w:rsid w:val="0000482C"/>
    <w:rsid w:val="000049E7"/>
    <w:rsid w:val="00004F1E"/>
    <w:rsid w:val="00005BF9"/>
    <w:rsid w:val="0000620C"/>
    <w:rsid w:val="0000661C"/>
    <w:rsid w:val="00006986"/>
    <w:rsid w:val="000070A4"/>
    <w:rsid w:val="000073A6"/>
    <w:rsid w:val="00007976"/>
    <w:rsid w:val="00007B8A"/>
    <w:rsid w:val="00007D85"/>
    <w:rsid w:val="00010240"/>
    <w:rsid w:val="00010250"/>
    <w:rsid w:val="00010392"/>
    <w:rsid w:val="000106F4"/>
    <w:rsid w:val="0001109B"/>
    <w:rsid w:val="000110C7"/>
    <w:rsid w:val="0001110F"/>
    <w:rsid w:val="0001111A"/>
    <w:rsid w:val="00011634"/>
    <w:rsid w:val="00011A05"/>
    <w:rsid w:val="00011B86"/>
    <w:rsid w:val="00012252"/>
    <w:rsid w:val="00013461"/>
    <w:rsid w:val="00013790"/>
    <w:rsid w:val="00014414"/>
    <w:rsid w:val="000150A0"/>
    <w:rsid w:val="0001531E"/>
    <w:rsid w:val="00015340"/>
    <w:rsid w:val="00015B72"/>
    <w:rsid w:val="00015FF0"/>
    <w:rsid w:val="0001616C"/>
    <w:rsid w:val="0001629B"/>
    <w:rsid w:val="00016893"/>
    <w:rsid w:val="00016A75"/>
    <w:rsid w:val="00016F68"/>
    <w:rsid w:val="000173D3"/>
    <w:rsid w:val="00017CDA"/>
    <w:rsid w:val="000208E1"/>
    <w:rsid w:val="00020D0E"/>
    <w:rsid w:val="0002127F"/>
    <w:rsid w:val="000212B1"/>
    <w:rsid w:val="000216A2"/>
    <w:rsid w:val="00021ADD"/>
    <w:rsid w:val="00021D91"/>
    <w:rsid w:val="0002224E"/>
    <w:rsid w:val="000234A8"/>
    <w:rsid w:val="00023D94"/>
    <w:rsid w:val="00024160"/>
    <w:rsid w:val="00024A84"/>
    <w:rsid w:val="00024F91"/>
    <w:rsid w:val="00025A4F"/>
    <w:rsid w:val="00025D11"/>
    <w:rsid w:val="00025F1B"/>
    <w:rsid w:val="000264B3"/>
    <w:rsid w:val="000269DC"/>
    <w:rsid w:val="00026B0A"/>
    <w:rsid w:val="000271E9"/>
    <w:rsid w:val="0002769A"/>
    <w:rsid w:val="000277F2"/>
    <w:rsid w:val="0003042E"/>
    <w:rsid w:val="000307BC"/>
    <w:rsid w:val="000307CB"/>
    <w:rsid w:val="00030839"/>
    <w:rsid w:val="00030BA4"/>
    <w:rsid w:val="000313F3"/>
    <w:rsid w:val="000320D6"/>
    <w:rsid w:val="00032702"/>
    <w:rsid w:val="00032776"/>
    <w:rsid w:val="00032C1A"/>
    <w:rsid w:val="00032EC0"/>
    <w:rsid w:val="00033171"/>
    <w:rsid w:val="000337C1"/>
    <w:rsid w:val="00034122"/>
    <w:rsid w:val="00035136"/>
    <w:rsid w:val="000358DA"/>
    <w:rsid w:val="0003684B"/>
    <w:rsid w:val="00036E12"/>
    <w:rsid w:val="0003766B"/>
    <w:rsid w:val="00037971"/>
    <w:rsid w:val="0004012A"/>
    <w:rsid w:val="00040B72"/>
    <w:rsid w:val="00041E77"/>
    <w:rsid w:val="00042F89"/>
    <w:rsid w:val="000433E3"/>
    <w:rsid w:val="00043A0F"/>
    <w:rsid w:val="0004494E"/>
    <w:rsid w:val="00044DF3"/>
    <w:rsid w:val="0004520A"/>
    <w:rsid w:val="00045FFB"/>
    <w:rsid w:val="000462FE"/>
    <w:rsid w:val="00046B12"/>
    <w:rsid w:val="00046E14"/>
    <w:rsid w:val="00046E9E"/>
    <w:rsid w:val="00047536"/>
    <w:rsid w:val="00050E47"/>
    <w:rsid w:val="00051033"/>
    <w:rsid w:val="0005118A"/>
    <w:rsid w:val="0005190A"/>
    <w:rsid w:val="00051A17"/>
    <w:rsid w:val="000525F5"/>
    <w:rsid w:val="0005263C"/>
    <w:rsid w:val="00052B50"/>
    <w:rsid w:val="000532BA"/>
    <w:rsid w:val="00053BBA"/>
    <w:rsid w:val="00053C68"/>
    <w:rsid w:val="00053FF8"/>
    <w:rsid w:val="000541A3"/>
    <w:rsid w:val="00054439"/>
    <w:rsid w:val="000548C1"/>
    <w:rsid w:val="00054D40"/>
    <w:rsid w:val="00055D4E"/>
    <w:rsid w:val="00056292"/>
    <w:rsid w:val="00056C13"/>
    <w:rsid w:val="00056D07"/>
    <w:rsid w:val="00056FD5"/>
    <w:rsid w:val="0005726C"/>
    <w:rsid w:val="00057A51"/>
    <w:rsid w:val="00057E0A"/>
    <w:rsid w:val="00060EB5"/>
    <w:rsid w:val="00060EE0"/>
    <w:rsid w:val="0006103A"/>
    <w:rsid w:val="0006184F"/>
    <w:rsid w:val="00061A53"/>
    <w:rsid w:val="00061C2A"/>
    <w:rsid w:val="000622A4"/>
    <w:rsid w:val="00062B39"/>
    <w:rsid w:val="00062B49"/>
    <w:rsid w:val="0006358A"/>
    <w:rsid w:val="00063E00"/>
    <w:rsid w:val="00064149"/>
    <w:rsid w:val="00064585"/>
    <w:rsid w:val="000647E6"/>
    <w:rsid w:val="00065656"/>
    <w:rsid w:val="00065B5A"/>
    <w:rsid w:val="00065B8B"/>
    <w:rsid w:val="00066620"/>
    <w:rsid w:val="00067384"/>
    <w:rsid w:val="000673AE"/>
    <w:rsid w:val="000704FA"/>
    <w:rsid w:val="0007052E"/>
    <w:rsid w:val="00070806"/>
    <w:rsid w:val="0007129C"/>
    <w:rsid w:val="0007153D"/>
    <w:rsid w:val="00071644"/>
    <w:rsid w:val="00071850"/>
    <w:rsid w:val="000719DE"/>
    <w:rsid w:val="00071CCA"/>
    <w:rsid w:val="00072044"/>
    <w:rsid w:val="000721A8"/>
    <w:rsid w:val="00072D91"/>
    <w:rsid w:val="00073FC0"/>
    <w:rsid w:val="00074B41"/>
    <w:rsid w:val="00074C16"/>
    <w:rsid w:val="00075799"/>
    <w:rsid w:val="00075E99"/>
    <w:rsid w:val="00075F19"/>
    <w:rsid w:val="000765B6"/>
    <w:rsid w:val="00076C93"/>
    <w:rsid w:val="000770B2"/>
    <w:rsid w:val="000771B0"/>
    <w:rsid w:val="0007783F"/>
    <w:rsid w:val="00077935"/>
    <w:rsid w:val="00080AC1"/>
    <w:rsid w:val="0008195A"/>
    <w:rsid w:val="00083071"/>
    <w:rsid w:val="00083A44"/>
    <w:rsid w:val="00083B9F"/>
    <w:rsid w:val="000846D1"/>
    <w:rsid w:val="0008497F"/>
    <w:rsid w:val="00084E5D"/>
    <w:rsid w:val="000850B5"/>
    <w:rsid w:val="0008589B"/>
    <w:rsid w:val="00086082"/>
    <w:rsid w:val="0008609F"/>
    <w:rsid w:val="00086751"/>
    <w:rsid w:val="00086B96"/>
    <w:rsid w:val="00086E32"/>
    <w:rsid w:val="0008727F"/>
    <w:rsid w:val="00087C00"/>
    <w:rsid w:val="00090027"/>
    <w:rsid w:val="000904AD"/>
    <w:rsid w:val="000906FD"/>
    <w:rsid w:val="000918E0"/>
    <w:rsid w:val="000919F5"/>
    <w:rsid w:val="00091DAE"/>
    <w:rsid w:val="00091E37"/>
    <w:rsid w:val="000927AF"/>
    <w:rsid w:val="00092D4C"/>
    <w:rsid w:val="00092FB6"/>
    <w:rsid w:val="000934AA"/>
    <w:rsid w:val="00093825"/>
    <w:rsid w:val="000938C1"/>
    <w:rsid w:val="00093AA1"/>
    <w:rsid w:val="00093D7E"/>
    <w:rsid w:val="00093F4E"/>
    <w:rsid w:val="00094243"/>
    <w:rsid w:val="00094C7B"/>
    <w:rsid w:val="00095A3E"/>
    <w:rsid w:val="00095C83"/>
    <w:rsid w:val="00095E5B"/>
    <w:rsid w:val="00096847"/>
    <w:rsid w:val="000970E4"/>
    <w:rsid w:val="00097299"/>
    <w:rsid w:val="00097BE8"/>
    <w:rsid w:val="000A0226"/>
    <w:rsid w:val="000A08AB"/>
    <w:rsid w:val="000A0CCD"/>
    <w:rsid w:val="000A1B57"/>
    <w:rsid w:val="000A1C22"/>
    <w:rsid w:val="000A2119"/>
    <w:rsid w:val="000A2F64"/>
    <w:rsid w:val="000A3005"/>
    <w:rsid w:val="000A3310"/>
    <w:rsid w:val="000A4275"/>
    <w:rsid w:val="000A4752"/>
    <w:rsid w:val="000A4F00"/>
    <w:rsid w:val="000A521B"/>
    <w:rsid w:val="000A5B5D"/>
    <w:rsid w:val="000A614B"/>
    <w:rsid w:val="000A6224"/>
    <w:rsid w:val="000B0084"/>
    <w:rsid w:val="000B0843"/>
    <w:rsid w:val="000B0BE5"/>
    <w:rsid w:val="000B117E"/>
    <w:rsid w:val="000B192D"/>
    <w:rsid w:val="000B1A39"/>
    <w:rsid w:val="000B24DD"/>
    <w:rsid w:val="000B24FC"/>
    <w:rsid w:val="000B2715"/>
    <w:rsid w:val="000B2B50"/>
    <w:rsid w:val="000B30B6"/>
    <w:rsid w:val="000B3993"/>
    <w:rsid w:val="000B3E42"/>
    <w:rsid w:val="000B3EF0"/>
    <w:rsid w:val="000B41F6"/>
    <w:rsid w:val="000B5258"/>
    <w:rsid w:val="000B6151"/>
    <w:rsid w:val="000B632D"/>
    <w:rsid w:val="000B6C89"/>
    <w:rsid w:val="000B7119"/>
    <w:rsid w:val="000C0D58"/>
    <w:rsid w:val="000C0D6C"/>
    <w:rsid w:val="000C16A0"/>
    <w:rsid w:val="000C18C4"/>
    <w:rsid w:val="000C1949"/>
    <w:rsid w:val="000C1B9E"/>
    <w:rsid w:val="000C1CC1"/>
    <w:rsid w:val="000C1DA3"/>
    <w:rsid w:val="000C259A"/>
    <w:rsid w:val="000C2612"/>
    <w:rsid w:val="000C2972"/>
    <w:rsid w:val="000C2B84"/>
    <w:rsid w:val="000C2E01"/>
    <w:rsid w:val="000C57FF"/>
    <w:rsid w:val="000C5A4C"/>
    <w:rsid w:val="000C63A2"/>
    <w:rsid w:val="000C6844"/>
    <w:rsid w:val="000C6B9F"/>
    <w:rsid w:val="000C6DAF"/>
    <w:rsid w:val="000C729E"/>
    <w:rsid w:val="000C749A"/>
    <w:rsid w:val="000C789A"/>
    <w:rsid w:val="000C7907"/>
    <w:rsid w:val="000D0983"/>
    <w:rsid w:val="000D13C1"/>
    <w:rsid w:val="000D14A8"/>
    <w:rsid w:val="000D2948"/>
    <w:rsid w:val="000D3683"/>
    <w:rsid w:val="000D3944"/>
    <w:rsid w:val="000D4FE0"/>
    <w:rsid w:val="000D5053"/>
    <w:rsid w:val="000D5A48"/>
    <w:rsid w:val="000D65D2"/>
    <w:rsid w:val="000D66DD"/>
    <w:rsid w:val="000D6B12"/>
    <w:rsid w:val="000D6F70"/>
    <w:rsid w:val="000D7243"/>
    <w:rsid w:val="000D7330"/>
    <w:rsid w:val="000D7F5B"/>
    <w:rsid w:val="000E0645"/>
    <w:rsid w:val="000E0E09"/>
    <w:rsid w:val="000E1165"/>
    <w:rsid w:val="000E1848"/>
    <w:rsid w:val="000E23B6"/>
    <w:rsid w:val="000E2F7C"/>
    <w:rsid w:val="000E330A"/>
    <w:rsid w:val="000E34B8"/>
    <w:rsid w:val="000E3CBD"/>
    <w:rsid w:val="000E4C02"/>
    <w:rsid w:val="000E5291"/>
    <w:rsid w:val="000E5D6A"/>
    <w:rsid w:val="000E68E8"/>
    <w:rsid w:val="000E6967"/>
    <w:rsid w:val="000E7FDC"/>
    <w:rsid w:val="000F159D"/>
    <w:rsid w:val="000F1925"/>
    <w:rsid w:val="000F1E15"/>
    <w:rsid w:val="000F1E63"/>
    <w:rsid w:val="000F218B"/>
    <w:rsid w:val="000F24B4"/>
    <w:rsid w:val="000F3150"/>
    <w:rsid w:val="000F3FEF"/>
    <w:rsid w:val="000F4066"/>
    <w:rsid w:val="000F42E0"/>
    <w:rsid w:val="000F457E"/>
    <w:rsid w:val="000F51BB"/>
    <w:rsid w:val="000F537F"/>
    <w:rsid w:val="000F602E"/>
    <w:rsid w:val="000F6B9C"/>
    <w:rsid w:val="000F6EBF"/>
    <w:rsid w:val="000F70C4"/>
    <w:rsid w:val="000F74C0"/>
    <w:rsid w:val="000F757C"/>
    <w:rsid w:val="00100386"/>
    <w:rsid w:val="00100F49"/>
    <w:rsid w:val="00101034"/>
    <w:rsid w:val="00101228"/>
    <w:rsid w:val="00101835"/>
    <w:rsid w:val="00101D97"/>
    <w:rsid w:val="001042F6"/>
    <w:rsid w:val="0010432D"/>
    <w:rsid w:val="001043FC"/>
    <w:rsid w:val="00104F62"/>
    <w:rsid w:val="001062CC"/>
    <w:rsid w:val="001069B5"/>
    <w:rsid w:val="00106FB9"/>
    <w:rsid w:val="00106FF6"/>
    <w:rsid w:val="00107021"/>
    <w:rsid w:val="00107057"/>
    <w:rsid w:val="00107C24"/>
    <w:rsid w:val="00107D69"/>
    <w:rsid w:val="00110835"/>
    <w:rsid w:val="00110DB5"/>
    <w:rsid w:val="00111951"/>
    <w:rsid w:val="001135B9"/>
    <w:rsid w:val="00113D99"/>
    <w:rsid w:val="001143AA"/>
    <w:rsid w:val="001149EF"/>
    <w:rsid w:val="00114C47"/>
    <w:rsid w:val="00114DFB"/>
    <w:rsid w:val="00115000"/>
    <w:rsid w:val="0011594C"/>
    <w:rsid w:val="00115A8F"/>
    <w:rsid w:val="00115C66"/>
    <w:rsid w:val="00115DD5"/>
    <w:rsid w:val="00115FE1"/>
    <w:rsid w:val="001167CA"/>
    <w:rsid w:val="00116DFC"/>
    <w:rsid w:val="00116FF7"/>
    <w:rsid w:val="00117FC9"/>
    <w:rsid w:val="0012039C"/>
    <w:rsid w:val="001203E8"/>
    <w:rsid w:val="00120FD5"/>
    <w:rsid w:val="00121C50"/>
    <w:rsid w:val="00122C92"/>
    <w:rsid w:val="00123114"/>
    <w:rsid w:val="00123509"/>
    <w:rsid w:val="00123515"/>
    <w:rsid w:val="00123FFE"/>
    <w:rsid w:val="00124EC5"/>
    <w:rsid w:val="001250D0"/>
    <w:rsid w:val="00125948"/>
    <w:rsid w:val="00125CE9"/>
    <w:rsid w:val="00126554"/>
    <w:rsid w:val="001269FC"/>
    <w:rsid w:val="00126A20"/>
    <w:rsid w:val="001271E1"/>
    <w:rsid w:val="0012762C"/>
    <w:rsid w:val="00127AD5"/>
    <w:rsid w:val="00127C71"/>
    <w:rsid w:val="00127C8F"/>
    <w:rsid w:val="00127D5D"/>
    <w:rsid w:val="00127E4A"/>
    <w:rsid w:val="00130307"/>
    <w:rsid w:val="00130450"/>
    <w:rsid w:val="0013049D"/>
    <w:rsid w:val="0013093A"/>
    <w:rsid w:val="00130FE9"/>
    <w:rsid w:val="001310EE"/>
    <w:rsid w:val="0013285D"/>
    <w:rsid w:val="00132CDE"/>
    <w:rsid w:val="001333F7"/>
    <w:rsid w:val="001335AE"/>
    <w:rsid w:val="00133C44"/>
    <w:rsid w:val="0013479F"/>
    <w:rsid w:val="00134C48"/>
    <w:rsid w:val="00134DC8"/>
    <w:rsid w:val="0013519B"/>
    <w:rsid w:val="00135408"/>
    <w:rsid w:val="0013550D"/>
    <w:rsid w:val="00135D4B"/>
    <w:rsid w:val="0013636D"/>
    <w:rsid w:val="0013669C"/>
    <w:rsid w:val="00136AA9"/>
    <w:rsid w:val="00136C55"/>
    <w:rsid w:val="00137163"/>
    <w:rsid w:val="001371A4"/>
    <w:rsid w:val="00137759"/>
    <w:rsid w:val="00137CC1"/>
    <w:rsid w:val="00137F17"/>
    <w:rsid w:val="00137FA1"/>
    <w:rsid w:val="001406B8"/>
    <w:rsid w:val="00140D23"/>
    <w:rsid w:val="00140D47"/>
    <w:rsid w:val="00140F29"/>
    <w:rsid w:val="00141398"/>
    <w:rsid w:val="001414B4"/>
    <w:rsid w:val="0014244F"/>
    <w:rsid w:val="00142A41"/>
    <w:rsid w:val="00143D47"/>
    <w:rsid w:val="00144329"/>
    <w:rsid w:val="00145041"/>
    <w:rsid w:val="00145332"/>
    <w:rsid w:val="00145378"/>
    <w:rsid w:val="001456C1"/>
    <w:rsid w:val="0014713C"/>
    <w:rsid w:val="00147938"/>
    <w:rsid w:val="00150494"/>
    <w:rsid w:val="00150502"/>
    <w:rsid w:val="0015053C"/>
    <w:rsid w:val="00150A02"/>
    <w:rsid w:val="00150AB4"/>
    <w:rsid w:val="00150E38"/>
    <w:rsid w:val="00150F86"/>
    <w:rsid w:val="00151332"/>
    <w:rsid w:val="00152440"/>
    <w:rsid w:val="0015275D"/>
    <w:rsid w:val="001527D2"/>
    <w:rsid w:val="001528F0"/>
    <w:rsid w:val="0015319F"/>
    <w:rsid w:val="001538B4"/>
    <w:rsid w:val="00153BB6"/>
    <w:rsid w:val="00153DA4"/>
    <w:rsid w:val="00154066"/>
    <w:rsid w:val="00154092"/>
    <w:rsid w:val="00154EB7"/>
    <w:rsid w:val="00154FD2"/>
    <w:rsid w:val="00155007"/>
    <w:rsid w:val="00155130"/>
    <w:rsid w:val="00155253"/>
    <w:rsid w:val="001556B6"/>
    <w:rsid w:val="00155ABB"/>
    <w:rsid w:val="00155AF2"/>
    <w:rsid w:val="00155B71"/>
    <w:rsid w:val="00155D10"/>
    <w:rsid w:val="00156B28"/>
    <w:rsid w:val="00156DED"/>
    <w:rsid w:val="00156FE2"/>
    <w:rsid w:val="001574DD"/>
    <w:rsid w:val="001576F7"/>
    <w:rsid w:val="00160388"/>
    <w:rsid w:val="001603DB"/>
    <w:rsid w:val="001605D5"/>
    <w:rsid w:val="0016101C"/>
    <w:rsid w:val="00161308"/>
    <w:rsid w:val="001622CA"/>
    <w:rsid w:val="001625C8"/>
    <w:rsid w:val="0016271B"/>
    <w:rsid w:val="0016297F"/>
    <w:rsid w:val="00163CC0"/>
    <w:rsid w:val="001645C4"/>
    <w:rsid w:val="001647E1"/>
    <w:rsid w:val="00164C4E"/>
    <w:rsid w:val="00165C12"/>
    <w:rsid w:val="00165DF9"/>
    <w:rsid w:val="0016659B"/>
    <w:rsid w:val="00166BA3"/>
    <w:rsid w:val="001675B7"/>
    <w:rsid w:val="001676BB"/>
    <w:rsid w:val="00170A6B"/>
    <w:rsid w:val="00170D3A"/>
    <w:rsid w:val="00171118"/>
    <w:rsid w:val="001716A5"/>
    <w:rsid w:val="00171EAE"/>
    <w:rsid w:val="001726DE"/>
    <w:rsid w:val="00172AC0"/>
    <w:rsid w:val="001731B1"/>
    <w:rsid w:val="00173281"/>
    <w:rsid w:val="00173C5D"/>
    <w:rsid w:val="0017456D"/>
    <w:rsid w:val="0017466E"/>
    <w:rsid w:val="001754E9"/>
    <w:rsid w:val="00175783"/>
    <w:rsid w:val="00175A4C"/>
    <w:rsid w:val="00175C5F"/>
    <w:rsid w:val="00176747"/>
    <w:rsid w:val="00176A09"/>
    <w:rsid w:val="00176FF2"/>
    <w:rsid w:val="00177659"/>
    <w:rsid w:val="0017788A"/>
    <w:rsid w:val="001779FA"/>
    <w:rsid w:val="00177AE6"/>
    <w:rsid w:val="00177D4B"/>
    <w:rsid w:val="00177F18"/>
    <w:rsid w:val="0018002F"/>
    <w:rsid w:val="001803B6"/>
    <w:rsid w:val="001810DF"/>
    <w:rsid w:val="00181508"/>
    <w:rsid w:val="00182484"/>
    <w:rsid w:val="001829FE"/>
    <w:rsid w:val="00182AF4"/>
    <w:rsid w:val="00182E03"/>
    <w:rsid w:val="00183D6B"/>
    <w:rsid w:val="0018589F"/>
    <w:rsid w:val="00185CCE"/>
    <w:rsid w:val="00185CD3"/>
    <w:rsid w:val="001860DD"/>
    <w:rsid w:val="001863FD"/>
    <w:rsid w:val="00187632"/>
    <w:rsid w:val="0018763B"/>
    <w:rsid w:val="00190073"/>
    <w:rsid w:val="0019023F"/>
    <w:rsid w:val="00190439"/>
    <w:rsid w:val="00190447"/>
    <w:rsid w:val="0019176F"/>
    <w:rsid w:val="00191A56"/>
    <w:rsid w:val="00191B87"/>
    <w:rsid w:val="00192810"/>
    <w:rsid w:val="00192E70"/>
    <w:rsid w:val="001936A7"/>
    <w:rsid w:val="00193D15"/>
    <w:rsid w:val="001940B4"/>
    <w:rsid w:val="00194188"/>
    <w:rsid w:val="001947CB"/>
    <w:rsid w:val="001952E7"/>
    <w:rsid w:val="00195404"/>
    <w:rsid w:val="001959EA"/>
    <w:rsid w:val="00195E0A"/>
    <w:rsid w:val="0019680A"/>
    <w:rsid w:val="00196FAE"/>
    <w:rsid w:val="00197234"/>
    <w:rsid w:val="00197C74"/>
    <w:rsid w:val="001A024B"/>
    <w:rsid w:val="001A067B"/>
    <w:rsid w:val="001A145E"/>
    <w:rsid w:val="001A14AF"/>
    <w:rsid w:val="001A1B98"/>
    <w:rsid w:val="001A41B2"/>
    <w:rsid w:val="001A491B"/>
    <w:rsid w:val="001A4D59"/>
    <w:rsid w:val="001A55E4"/>
    <w:rsid w:val="001A5D56"/>
    <w:rsid w:val="001A6FC1"/>
    <w:rsid w:val="001A7783"/>
    <w:rsid w:val="001B069B"/>
    <w:rsid w:val="001B0721"/>
    <w:rsid w:val="001B10D2"/>
    <w:rsid w:val="001B11B5"/>
    <w:rsid w:val="001B2464"/>
    <w:rsid w:val="001B2A8B"/>
    <w:rsid w:val="001B313A"/>
    <w:rsid w:val="001B3D3C"/>
    <w:rsid w:val="001B4062"/>
    <w:rsid w:val="001B440A"/>
    <w:rsid w:val="001B49F8"/>
    <w:rsid w:val="001B5EC0"/>
    <w:rsid w:val="001B610C"/>
    <w:rsid w:val="001B6C4C"/>
    <w:rsid w:val="001B6E49"/>
    <w:rsid w:val="001B7672"/>
    <w:rsid w:val="001B7BBB"/>
    <w:rsid w:val="001B7F2C"/>
    <w:rsid w:val="001C0388"/>
    <w:rsid w:val="001C0451"/>
    <w:rsid w:val="001C090F"/>
    <w:rsid w:val="001C2CC0"/>
    <w:rsid w:val="001C2E61"/>
    <w:rsid w:val="001C2FD6"/>
    <w:rsid w:val="001C36CD"/>
    <w:rsid w:val="001C386A"/>
    <w:rsid w:val="001C3C2E"/>
    <w:rsid w:val="001C3CCD"/>
    <w:rsid w:val="001C46E9"/>
    <w:rsid w:val="001C48F7"/>
    <w:rsid w:val="001C4AAF"/>
    <w:rsid w:val="001C536F"/>
    <w:rsid w:val="001C53DA"/>
    <w:rsid w:val="001C5EBE"/>
    <w:rsid w:val="001C65E6"/>
    <w:rsid w:val="001C6993"/>
    <w:rsid w:val="001D087A"/>
    <w:rsid w:val="001D0B46"/>
    <w:rsid w:val="001D10C5"/>
    <w:rsid w:val="001D1DCC"/>
    <w:rsid w:val="001D1EA7"/>
    <w:rsid w:val="001D27B5"/>
    <w:rsid w:val="001D2A5D"/>
    <w:rsid w:val="001D2C7C"/>
    <w:rsid w:val="001D2CBA"/>
    <w:rsid w:val="001D3738"/>
    <w:rsid w:val="001D3958"/>
    <w:rsid w:val="001D4BC9"/>
    <w:rsid w:val="001D528B"/>
    <w:rsid w:val="001D52B5"/>
    <w:rsid w:val="001D5649"/>
    <w:rsid w:val="001D6639"/>
    <w:rsid w:val="001D7233"/>
    <w:rsid w:val="001D76F8"/>
    <w:rsid w:val="001D7DD7"/>
    <w:rsid w:val="001E0056"/>
    <w:rsid w:val="001E0168"/>
    <w:rsid w:val="001E042A"/>
    <w:rsid w:val="001E07C8"/>
    <w:rsid w:val="001E2342"/>
    <w:rsid w:val="001E277F"/>
    <w:rsid w:val="001E3589"/>
    <w:rsid w:val="001E38FA"/>
    <w:rsid w:val="001E39DD"/>
    <w:rsid w:val="001E472E"/>
    <w:rsid w:val="001E4D86"/>
    <w:rsid w:val="001E4F53"/>
    <w:rsid w:val="001E52BF"/>
    <w:rsid w:val="001E53DC"/>
    <w:rsid w:val="001E582A"/>
    <w:rsid w:val="001E5FF5"/>
    <w:rsid w:val="001E643B"/>
    <w:rsid w:val="001E73B4"/>
    <w:rsid w:val="001E7AE3"/>
    <w:rsid w:val="001E7D40"/>
    <w:rsid w:val="001E7F38"/>
    <w:rsid w:val="001F0173"/>
    <w:rsid w:val="001F0464"/>
    <w:rsid w:val="001F06E5"/>
    <w:rsid w:val="001F102C"/>
    <w:rsid w:val="001F11E6"/>
    <w:rsid w:val="001F133A"/>
    <w:rsid w:val="001F149D"/>
    <w:rsid w:val="001F1A07"/>
    <w:rsid w:val="001F1AFE"/>
    <w:rsid w:val="001F1C75"/>
    <w:rsid w:val="001F1FB8"/>
    <w:rsid w:val="001F2A1F"/>
    <w:rsid w:val="001F2A4A"/>
    <w:rsid w:val="001F309B"/>
    <w:rsid w:val="001F3959"/>
    <w:rsid w:val="001F3BAD"/>
    <w:rsid w:val="001F3D19"/>
    <w:rsid w:val="001F43B1"/>
    <w:rsid w:val="001F5461"/>
    <w:rsid w:val="001F63FF"/>
    <w:rsid w:val="002003B4"/>
    <w:rsid w:val="0020043D"/>
    <w:rsid w:val="0020044D"/>
    <w:rsid w:val="00200998"/>
    <w:rsid w:val="00201511"/>
    <w:rsid w:val="00201EEF"/>
    <w:rsid w:val="002031EC"/>
    <w:rsid w:val="002034BA"/>
    <w:rsid w:val="00204226"/>
    <w:rsid w:val="0020438E"/>
    <w:rsid w:val="0020449D"/>
    <w:rsid w:val="00204DCF"/>
    <w:rsid w:val="0020531E"/>
    <w:rsid w:val="00205AD1"/>
    <w:rsid w:val="00205C98"/>
    <w:rsid w:val="00206140"/>
    <w:rsid w:val="0020638C"/>
    <w:rsid w:val="00206837"/>
    <w:rsid w:val="002072D6"/>
    <w:rsid w:val="00207A0B"/>
    <w:rsid w:val="0021028D"/>
    <w:rsid w:val="00210899"/>
    <w:rsid w:val="00211778"/>
    <w:rsid w:val="00212520"/>
    <w:rsid w:val="002128D5"/>
    <w:rsid w:val="00212E18"/>
    <w:rsid w:val="00213064"/>
    <w:rsid w:val="002134AB"/>
    <w:rsid w:val="0021371C"/>
    <w:rsid w:val="00213B2B"/>
    <w:rsid w:val="00213F67"/>
    <w:rsid w:val="00214342"/>
    <w:rsid w:val="00215260"/>
    <w:rsid w:val="00215C0D"/>
    <w:rsid w:val="00215EEF"/>
    <w:rsid w:val="002160F3"/>
    <w:rsid w:val="00216B94"/>
    <w:rsid w:val="00216EFB"/>
    <w:rsid w:val="002170DA"/>
    <w:rsid w:val="00217A89"/>
    <w:rsid w:val="002205C1"/>
    <w:rsid w:val="002207D2"/>
    <w:rsid w:val="00220B3B"/>
    <w:rsid w:val="00220C74"/>
    <w:rsid w:val="00220FD0"/>
    <w:rsid w:val="0022101D"/>
    <w:rsid w:val="00221AB8"/>
    <w:rsid w:val="00221D0E"/>
    <w:rsid w:val="00222328"/>
    <w:rsid w:val="00222CCC"/>
    <w:rsid w:val="00222D8A"/>
    <w:rsid w:val="00223095"/>
    <w:rsid w:val="002244E1"/>
    <w:rsid w:val="00225E4E"/>
    <w:rsid w:val="002263E6"/>
    <w:rsid w:val="00226A46"/>
    <w:rsid w:val="00227035"/>
    <w:rsid w:val="00227253"/>
    <w:rsid w:val="002277EA"/>
    <w:rsid w:val="0023227F"/>
    <w:rsid w:val="00232741"/>
    <w:rsid w:val="00232B82"/>
    <w:rsid w:val="00232ED6"/>
    <w:rsid w:val="00232F2B"/>
    <w:rsid w:val="00233220"/>
    <w:rsid w:val="002335B0"/>
    <w:rsid w:val="002339A8"/>
    <w:rsid w:val="00233B49"/>
    <w:rsid w:val="002341E5"/>
    <w:rsid w:val="0023429A"/>
    <w:rsid w:val="002347A7"/>
    <w:rsid w:val="0023488D"/>
    <w:rsid w:val="00234C7A"/>
    <w:rsid w:val="002356DD"/>
    <w:rsid w:val="00236E22"/>
    <w:rsid w:val="00237887"/>
    <w:rsid w:val="00237902"/>
    <w:rsid w:val="00237936"/>
    <w:rsid w:val="002379C7"/>
    <w:rsid w:val="00237EEC"/>
    <w:rsid w:val="002408E8"/>
    <w:rsid w:val="00240927"/>
    <w:rsid w:val="002416F0"/>
    <w:rsid w:val="00241E76"/>
    <w:rsid w:val="002425CF"/>
    <w:rsid w:val="00243085"/>
    <w:rsid w:val="002432BF"/>
    <w:rsid w:val="00243414"/>
    <w:rsid w:val="00243C04"/>
    <w:rsid w:val="00243DAA"/>
    <w:rsid w:val="00244009"/>
    <w:rsid w:val="00244445"/>
    <w:rsid w:val="00244766"/>
    <w:rsid w:val="0024483A"/>
    <w:rsid w:val="002449D6"/>
    <w:rsid w:val="0024522B"/>
    <w:rsid w:val="002454F3"/>
    <w:rsid w:val="0024591C"/>
    <w:rsid w:val="0024655A"/>
    <w:rsid w:val="0024656F"/>
    <w:rsid w:val="00246AD1"/>
    <w:rsid w:val="00247B1F"/>
    <w:rsid w:val="00250AFC"/>
    <w:rsid w:val="00251377"/>
    <w:rsid w:val="00251803"/>
    <w:rsid w:val="00252094"/>
    <w:rsid w:val="002520A3"/>
    <w:rsid w:val="0025329B"/>
    <w:rsid w:val="0025329F"/>
    <w:rsid w:val="00253A1F"/>
    <w:rsid w:val="00253A40"/>
    <w:rsid w:val="00253DBB"/>
    <w:rsid w:val="00253EB2"/>
    <w:rsid w:val="0025407F"/>
    <w:rsid w:val="002543DC"/>
    <w:rsid w:val="00255996"/>
    <w:rsid w:val="00255A71"/>
    <w:rsid w:val="0025693A"/>
    <w:rsid w:val="00256B82"/>
    <w:rsid w:val="00256D77"/>
    <w:rsid w:val="002571A7"/>
    <w:rsid w:val="002571B6"/>
    <w:rsid w:val="002571D7"/>
    <w:rsid w:val="00257309"/>
    <w:rsid w:val="002579E4"/>
    <w:rsid w:val="00260404"/>
    <w:rsid w:val="00260795"/>
    <w:rsid w:val="0026090F"/>
    <w:rsid w:val="00263186"/>
    <w:rsid w:val="0026365F"/>
    <w:rsid w:val="00264954"/>
    <w:rsid w:val="00264C01"/>
    <w:rsid w:val="00264C53"/>
    <w:rsid w:val="00265009"/>
    <w:rsid w:val="002654F2"/>
    <w:rsid w:val="00266146"/>
    <w:rsid w:val="00266339"/>
    <w:rsid w:val="00266896"/>
    <w:rsid w:val="00266AB2"/>
    <w:rsid w:val="00266E5A"/>
    <w:rsid w:val="00266F70"/>
    <w:rsid w:val="00267503"/>
    <w:rsid w:val="002677D7"/>
    <w:rsid w:val="00270BC0"/>
    <w:rsid w:val="00271DF8"/>
    <w:rsid w:val="00271F52"/>
    <w:rsid w:val="002732E0"/>
    <w:rsid w:val="00273BED"/>
    <w:rsid w:val="00274944"/>
    <w:rsid w:val="00274BF7"/>
    <w:rsid w:val="00275756"/>
    <w:rsid w:val="00275A9E"/>
    <w:rsid w:val="00276187"/>
    <w:rsid w:val="002763F3"/>
    <w:rsid w:val="002767D8"/>
    <w:rsid w:val="00276E04"/>
    <w:rsid w:val="0027702F"/>
    <w:rsid w:val="00277775"/>
    <w:rsid w:val="00277A2D"/>
    <w:rsid w:val="00280310"/>
    <w:rsid w:val="00281780"/>
    <w:rsid w:val="00281B0A"/>
    <w:rsid w:val="00282B0A"/>
    <w:rsid w:val="00283380"/>
    <w:rsid w:val="00283B26"/>
    <w:rsid w:val="00283D87"/>
    <w:rsid w:val="002843FD"/>
    <w:rsid w:val="00284500"/>
    <w:rsid w:val="002847E5"/>
    <w:rsid w:val="00284838"/>
    <w:rsid w:val="00284EE8"/>
    <w:rsid w:val="00285168"/>
    <w:rsid w:val="0028534A"/>
    <w:rsid w:val="00285A63"/>
    <w:rsid w:val="00285EE5"/>
    <w:rsid w:val="00286417"/>
    <w:rsid w:val="00287396"/>
    <w:rsid w:val="00287DE1"/>
    <w:rsid w:val="00290003"/>
    <w:rsid w:val="002903C7"/>
    <w:rsid w:val="002906B1"/>
    <w:rsid w:val="00291058"/>
    <w:rsid w:val="002914D0"/>
    <w:rsid w:val="00291A8E"/>
    <w:rsid w:val="002925C6"/>
    <w:rsid w:val="00292601"/>
    <w:rsid w:val="00292DB4"/>
    <w:rsid w:val="0029326F"/>
    <w:rsid w:val="002935CC"/>
    <w:rsid w:val="00294CFB"/>
    <w:rsid w:val="00294E41"/>
    <w:rsid w:val="00294FAB"/>
    <w:rsid w:val="002952D1"/>
    <w:rsid w:val="0029533E"/>
    <w:rsid w:val="002955DD"/>
    <w:rsid w:val="00295D68"/>
    <w:rsid w:val="0029653A"/>
    <w:rsid w:val="002965B9"/>
    <w:rsid w:val="00296706"/>
    <w:rsid w:val="00297434"/>
    <w:rsid w:val="0029760D"/>
    <w:rsid w:val="002A0094"/>
    <w:rsid w:val="002A17AF"/>
    <w:rsid w:val="002A258D"/>
    <w:rsid w:val="002A2F2F"/>
    <w:rsid w:val="002A3D0C"/>
    <w:rsid w:val="002A4CB8"/>
    <w:rsid w:val="002A4D9C"/>
    <w:rsid w:val="002A4EA0"/>
    <w:rsid w:val="002A4F5E"/>
    <w:rsid w:val="002A6779"/>
    <w:rsid w:val="002A69A7"/>
    <w:rsid w:val="002A6DB8"/>
    <w:rsid w:val="002A6EC6"/>
    <w:rsid w:val="002A7B75"/>
    <w:rsid w:val="002B0356"/>
    <w:rsid w:val="002B0412"/>
    <w:rsid w:val="002B0445"/>
    <w:rsid w:val="002B0F54"/>
    <w:rsid w:val="002B12A8"/>
    <w:rsid w:val="002B1521"/>
    <w:rsid w:val="002B211D"/>
    <w:rsid w:val="002B23D0"/>
    <w:rsid w:val="002B271C"/>
    <w:rsid w:val="002B28D8"/>
    <w:rsid w:val="002B2ADA"/>
    <w:rsid w:val="002B2C68"/>
    <w:rsid w:val="002B2FF1"/>
    <w:rsid w:val="002B374A"/>
    <w:rsid w:val="002B4E75"/>
    <w:rsid w:val="002B50C2"/>
    <w:rsid w:val="002B520A"/>
    <w:rsid w:val="002B569B"/>
    <w:rsid w:val="002B5729"/>
    <w:rsid w:val="002B59ED"/>
    <w:rsid w:val="002B5B48"/>
    <w:rsid w:val="002B61B3"/>
    <w:rsid w:val="002B6529"/>
    <w:rsid w:val="002B73DE"/>
    <w:rsid w:val="002B7681"/>
    <w:rsid w:val="002C06C3"/>
    <w:rsid w:val="002C10B6"/>
    <w:rsid w:val="002C1E32"/>
    <w:rsid w:val="002C205C"/>
    <w:rsid w:val="002C25C5"/>
    <w:rsid w:val="002C3500"/>
    <w:rsid w:val="002C3CD0"/>
    <w:rsid w:val="002C3DF6"/>
    <w:rsid w:val="002C40DF"/>
    <w:rsid w:val="002C449F"/>
    <w:rsid w:val="002C4A2A"/>
    <w:rsid w:val="002C52AA"/>
    <w:rsid w:val="002C5961"/>
    <w:rsid w:val="002C5E51"/>
    <w:rsid w:val="002C61D6"/>
    <w:rsid w:val="002C651D"/>
    <w:rsid w:val="002C70E3"/>
    <w:rsid w:val="002C7736"/>
    <w:rsid w:val="002D0F6D"/>
    <w:rsid w:val="002D0FD7"/>
    <w:rsid w:val="002D1436"/>
    <w:rsid w:val="002D1E7E"/>
    <w:rsid w:val="002D26AB"/>
    <w:rsid w:val="002D3291"/>
    <w:rsid w:val="002D58DF"/>
    <w:rsid w:val="002D5A8D"/>
    <w:rsid w:val="002D5F49"/>
    <w:rsid w:val="002D60F7"/>
    <w:rsid w:val="002D64CC"/>
    <w:rsid w:val="002D6FED"/>
    <w:rsid w:val="002D7074"/>
    <w:rsid w:val="002D712D"/>
    <w:rsid w:val="002D7157"/>
    <w:rsid w:val="002D76CA"/>
    <w:rsid w:val="002D7705"/>
    <w:rsid w:val="002D78CA"/>
    <w:rsid w:val="002D7F4C"/>
    <w:rsid w:val="002D7FE4"/>
    <w:rsid w:val="002E08C0"/>
    <w:rsid w:val="002E0E87"/>
    <w:rsid w:val="002E11E8"/>
    <w:rsid w:val="002E179F"/>
    <w:rsid w:val="002E1F3E"/>
    <w:rsid w:val="002E263C"/>
    <w:rsid w:val="002E3094"/>
    <w:rsid w:val="002E31CA"/>
    <w:rsid w:val="002E3393"/>
    <w:rsid w:val="002E3E14"/>
    <w:rsid w:val="002E4B75"/>
    <w:rsid w:val="002E4D04"/>
    <w:rsid w:val="002E5943"/>
    <w:rsid w:val="002E5959"/>
    <w:rsid w:val="002E6301"/>
    <w:rsid w:val="002E71A6"/>
    <w:rsid w:val="002F007C"/>
    <w:rsid w:val="002F0475"/>
    <w:rsid w:val="002F10B8"/>
    <w:rsid w:val="002F19D0"/>
    <w:rsid w:val="002F2400"/>
    <w:rsid w:val="002F267F"/>
    <w:rsid w:val="002F2AD8"/>
    <w:rsid w:val="002F3050"/>
    <w:rsid w:val="002F346F"/>
    <w:rsid w:val="002F3576"/>
    <w:rsid w:val="002F3A97"/>
    <w:rsid w:val="002F4B64"/>
    <w:rsid w:val="002F5793"/>
    <w:rsid w:val="002F6806"/>
    <w:rsid w:val="002F70D3"/>
    <w:rsid w:val="00300AB3"/>
    <w:rsid w:val="00300F8B"/>
    <w:rsid w:val="00301B94"/>
    <w:rsid w:val="003024BD"/>
    <w:rsid w:val="003027C7"/>
    <w:rsid w:val="0030358C"/>
    <w:rsid w:val="00303C68"/>
    <w:rsid w:val="00304030"/>
    <w:rsid w:val="003044E2"/>
    <w:rsid w:val="003044E4"/>
    <w:rsid w:val="003046D9"/>
    <w:rsid w:val="00304D5A"/>
    <w:rsid w:val="00305812"/>
    <w:rsid w:val="00305BCD"/>
    <w:rsid w:val="003067A5"/>
    <w:rsid w:val="003072C4"/>
    <w:rsid w:val="003101A5"/>
    <w:rsid w:val="003101B3"/>
    <w:rsid w:val="0031078E"/>
    <w:rsid w:val="00310FE6"/>
    <w:rsid w:val="00311415"/>
    <w:rsid w:val="003126D2"/>
    <w:rsid w:val="00312808"/>
    <w:rsid w:val="00312BC7"/>
    <w:rsid w:val="00312D8D"/>
    <w:rsid w:val="0031324C"/>
    <w:rsid w:val="00313996"/>
    <w:rsid w:val="00314078"/>
    <w:rsid w:val="0031435F"/>
    <w:rsid w:val="003146B4"/>
    <w:rsid w:val="00316330"/>
    <w:rsid w:val="00316628"/>
    <w:rsid w:val="003166FC"/>
    <w:rsid w:val="00316875"/>
    <w:rsid w:val="00316894"/>
    <w:rsid w:val="003168FE"/>
    <w:rsid w:val="00317120"/>
    <w:rsid w:val="003172CF"/>
    <w:rsid w:val="003203D1"/>
    <w:rsid w:val="00320DA0"/>
    <w:rsid w:val="00320E33"/>
    <w:rsid w:val="003216F0"/>
    <w:rsid w:val="00322FE7"/>
    <w:rsid w:val="00323B9C"/>
    <w:rsid w:val="00323D90"/>
    <w:rsid w:val="0032503F"/>
    <w:rsid w:val="003251F2"/>
    <w:rsid w:val="003254C1"/>
    <w:rsid w:val="00325822"/>
    <w:rsid w:val="0032587C"/>
    <w:rsid w:val="00325A75"/>
    <w:rsid w:val="00325CC4"/>
    <w:rsid w:val="003268DA"/>
    <w:rsid w:val="0032702A"/>
    <w:rsid w:val="003270C2"/>
    <w:rsid w:val="00327968"/>
    <w:rsid w:val="003300E6"/>
    <w:rsid w:val="0033043E"/>
    <w:rsid w:val="003317E0"/>
    <w:rsid w:val="00333183"/>
    <w:rsid w:val="00333D75"/>
    <w:rsid w:val="00333F25"/>
    <w:rsid w:val="003342B1"/>
    <w:rsid w:val="003345E2"/>
    <w:rsid w:val="00334838"/>
    <w:rsid w:val="0033588B"/>
    <w:rsid w:val="003358AC"/>
    <w:rsid w:val="00335C6A"/>
    <w:rsid w:val="00336A0E"/>
    <w:rsid w:val="0033790F"/>
    <w:rsid w:val="00337975"/>
    <w:rsid w:val="00337ADA"/>
    <w:rsid w:val="00340065"/>
    <w:rsid w:val="003404D7"/>
    <w:rsid w:val="00340BCB"/>
    <w:rsid w:val="00341C99"/>
    <w:rsid w:val="00342244"/>
    <w:rsid w:val="003424B1"/>
    <w:rsid w:val="003425EB"/>
    <w:rsid w:val="003429B9"/>
    <w:rsid w:val="00342AF5"/>
    <w:rsid w:val="00343011"/>
    <w:rsid w:val="003439F9"/>
    <w:rsid w:val="00343BB6"/>
    <w:rsid w:val="00343E84"/>
    <w:rsid w:val="003451AB"/>
    <w:rsid w:val="00345605"/>
    <w:rsid w:val="00345835"/>
    <w:rsid w:val="00345EEE"/>
    <w:rsid w:val="00346CF0"/>
    <w:rsid w:val="003470E8"/>
    <w:rsid w:val="00350078"/>
    <w:rsid w:val="003507C6"/>
    <w:rsid w:val="00350AAE"/>
    <w:rsid w:val="00350B7F"/>
    <w:rsid w:val="00350BF7"/>
    <w:rsid w:val="00350CA1"/>
    <w:rsid w:val="00350CDD"/>
    <w:rsid w:val="00350F31"/>
    <w:rsid w:val="003517A6"/>
    <w:rsid w:val="00351FE5"/>
    <w:rsid w:val="00352761"/>
    <w:rsid w:val="0035284F"/>
    <w:rsid w:val="00352AA3"/>
    <w:rsid w:val="00352CE4"/>
    <w:rsid w:val="00352E85"/>
    <w:rsid w:val="00353737"/>
    <w:rsid w:val="0035424A"/>
    <w:rsid w:val="00354A21"/>
    <w:rsid w:val="0035501F"/>
    <w:rsid w:val="00355485"/>
    <w:rsid w:val="00355827"/>
    <w:rsid w:val="003558C6"/>
    <w:rsid w:val="00355F9B"/>
    <w:rsid w:val="00356997"/>
    <w:rsid w:val="003569CF"/>
    <w:rsid w:val="00356B63"/>
    <w:rsid w:val="00356C00"/>
    <w:rsid w:val="00357087"/>
    <w:rsid w:val="00357623"/>
    <w:rsid w:val="00357734"/>
    <w:rsid w:val="00357B13"/>
    <w:rsid w:val="003602F0"/>
    <w:rsid w:val="00360A99"/>
    <w:rsid w:val="00360E5D"/>
    <w:rsid w:val="00360EE0"/>
    <w:rsid w:val="00360F8B"/>
    <w:rsid w:val="003612E1"/>
    <w:rsid w:val="00361A0D"/>
    <w:rsid w:val="00361EBA"/>
    <w:rsid w:val="003622AC"/>
    <w:rsid w:val="003622E1"/>
    <w:rsid w:val="00362708"/>
    <w:rsid w:val="00364AB5"/>
    <w:rsid w:val="003652B7"/>
    <w:rsid w:val="00365308"/>
    <w:rsid w:val="003656AD"/>
    <w:rsid w:val="00365A54"/>
    <w:rsid w:val="00367B59"/>
    <w:rsid w:val="00367CC0"/>
    <w:rsid w:val="00370CB6"/>
    <w:rsid w:val="003711A6"/>
    <w:rsid w:val="003714D6"/>
    <w:rsid w:val="00372219"/>
    <w:rsid w:val="00372AC1"/>
    <w:rsid w:val="00373A67"/>
    <w:rsid w:val="00373BD9"/>
    <w:rsid w:val="0037410C"/>
    <w:rsid w:val="00374457"/>
    <w:rsid w:val="003758B2"/>
    <w:rsid w:val="0037649B"/>
    <w:rsid w:val="003774F3"/>
    <w:rsid w:val="00377503"/>
    <w:rsid w:val="00377865"/>
    <w:rsid w:val="00381081"/>
    <w:rsid w:val="0038209A"/>
    <w:rsid w:val="00382528"/>
    <w:rsid w:val="00382DB0"/>
    <w:rsid w:val="00382FA4"/>
    <w:rsid w:val="00383279"/>
    <w:rsid w:val="003832FC"/>
    <w:rsid w:val="003835B7"/>
    <w:rsid w:val="0038365B"/>
    <w:rsid w:val="00384419"/>
    <w:rsid w:val="0038452B"/>
    <w:rsid w:val="003853DF"/>
    <w:rsid w:val="003867AC"/>
    <w:rsid w:val="00387009"/>
    <w:rsid w:val="00387272"/>
    <w:rsid w:val="00387309"/>
    <w:rsid w:val="0038732F"/>
    <w:rsid w:val="00387C47"/>
    <w:rsid w:val="00387E82"/>
    <w:rsid w:val="00390276"/>
    <w:rsid w:val="003902A2"/>
    <w:rsid w:val="003903AC"/>
    <w:rsid w:val="00390560"/>
    <w:rsid w:val="003913EC"/>
    <w:rsid w:val="003914BF"/>
    <w:rsid w:val="00391A4C"/>
    <w:rsid w:val="00391BA5"/>
    <w:rsid w:val="00391BC6"/>
    <w:rsid w:val="003927C9"/>
    <w:rsid w:val="00392826"/>
    <w:rsid w:val="00392C49"/>
    <w:rsid w:val="00392FA9"/>
    <w:rsid w:val="0039305A"/>
    <w:rsid w:val="0039342F"/>
    <w:rsid w:val="00393CF8"/>
    <w:rsid w:val="00394081"/>
    <w:rsid w:val="00394EB4"/>
    <w:rsid w:val="00395174"/>
    <w:rsid w:val="00395C2F"/>
    <w:rsid w:val="0039609F"/>
    <w:rsid w:val="00396367"/>
    <w:rsid w:val="00396809"/>
    <w:rsid w:val="00396AFF"/>
    <w:rsid w:val="00396BD3"/>
    <w:rsid w:val="00396BFE"/>
    <w:rsid w:val="00397831"/>
    <w:rsid w:val="00397D5C"/>
    <w:rsid w:val="003A047A"/>
    <w:rsid w:val="003A0BF8"/>
    <w:rsid w:val="003A0C94"/>
    <w:rsid w:val="003A0E44"/>
    <w:rsid w:val="003A151E"/>
    <w:rsid w:val="003A174A"/>
    <w:rsid w:val="003A1F90"/>
    <w:rsid w:val="003A22E4"/>
    <w:rsid w:val="003A25FD"/>
    <w:rsid w:val="003A303E"/>
    <w:rsid w:val="003A34B7"/>
    <w:rsid w:val="003A3590"/>
    <w:rsid w:val="003A395B"/>
    <w:rsid w:val="003A3A7B"/>
    <w:rsid w:val="003A3CF2"/>
    <w:rsid w:val="003A4D29"/>
    <w:rsid w:val="003A5A93"/>
    <w:rsid w:val="003A5FBE"/>
    <w:rsid w:val="003A65DD"/>
    <w:rsid w:val="003A669B"/>
    <w:rsid w:val="003A6FE2"/>
    <w:rsid w:val="003A6FEC"/>
    <w:rsid w:val="003A7790"/>
    <w:rsid w:val="003A78A0"/>
    <w:rsid w:val="003B00CA"/>
    <w:rsid w:val="003B0111"/>
    <w:rsid w:val="003B0965"/>
    <w:rsid w:val="003B09EC"/>
    <w:rsid w:val="003B1A82"/>
    <w:rsid w:val="003B1BE1"/>
    <w:rsid w:val="003B23BE"/>
    <w:rsid w:val="003B23D0"/>
    <w:rsid w:val="003B303F"/>
    <w:rsid w:val="003B33E0"/>
    <w:rsid w:val="003B4178"/>
    <w:rsid w:val="003B4A3B"/>
    <w:rsid w:val="003B6941"/>
    <w:rsid w:val="003B6F29"/>
    <w:rsid w:val="003C0268"/>
    <w:rsid w:val="003C04CB"/>
    <w:rsid w:val="003C1103"/>
    <w:rsid w:val="003C14C9"/>
    <w:rsid w:val="003C1577"/>
    <w:rsid w:val="003C1F87"/>
    <w:rsid w:val="003C23DC"/>
    <w:rsid w:val="003C25E6"/>
    <w:rsid w:val="003C2AD6"/>
    <w:rsid w:val="003C36D2"/>
    <w:rsid w:val="003C4162"/>
    <w:rsid w:val="003C52BB"/>
    <w:rsid w:val="003C6FAA"/>
    <w:rsid w:val="003C7147"/>
    <w:rsid w:val="003D00F1"/>
    <w:rsid w:val="003D0513"/>
    <w:rsid w:val="003D0B15"/>
    <w:rsid w:val="003D1199"/>
    <w:rsid w:val="003D121B"/>
    <w:rsid w:val="003D1797"/>
    <w:rsid w:val="003D1AF4"/>
    <w:rsid w:val="003D1CDD"/>
    <w:rsid w:val="003D23DA"/>
    <w:rsid w:val="003D2409"/>
    <w:rsid w:val="003D24BD"/>
    <w:rsid w:val="003D2547"/>
    <w:rsid w:val="003D2EFB"/>
    <w:rsid w:val="003D3649"/>
    <w:rsid w:val="003D3ABA"/>
    <w:rsid w:val="003D41D3"/>
    <w:rsid w:val="003D48A7"/>
    <w:rsid w:val="003D52B7"/>
    <w:rsid w:val="003D5786"/>
    <w:rsid w:val="003D5C7C"/>
    <w:rsid w:val="003D66D8"/>
    <w:rsid w:val="003D6985"/>
    <w:rsid w:val="003D7259"/>
    <w:rsid w:val="003D7362"/>
    <w:rsid w:val="003D73A3"/>
    <w:rsid w:val="003D753C"/>
    <w:rsid w:val="003D7927"/>
    <w:rsid w:val="003D7C4F"/>
    <w:rsid w:val="003E11BF"/>
    <w:rsid w:val="003E13C3"/>
    <w:rsid w:val="003E1413"/>
    <w:rsid w:val="003E1C66"/>
    <w:rsid w:val="003E1D8D"/>
    <w:rsid w:val="003E244F"/>
    <w:rsid w:val="003E2576"/>
    <w:rsid w:val="003E2D67"/>
    <w:rsid w:val="003E300E"/>
    <w:rsid w:val="003E3192"/>
    <w:rsid w:val="003E366B"/>
    <w:rsid w:val="003E3C07"/>
    <w:rsid w:val="003E3C15"/>
    <w:rsid w:val="003E4094"/>
    <w:rsid w:val="003E47A7"/>
    <w:rsid w:val="003E550C"/>
    <w:rsid w:val="003E57A8"/>
    <w:rsid w:val="003E6092"/>
    <w:rsid w:val="003E63BE"/>
    <w:rsid w:val="003E641F"/>
    <w:rsid w:val="003E6D30"/>
    <w:rsid w:val="003E6D91"/>
    <w:rsid w:val="003E6DE2"/>
    <w:rsid w:val="003E7ADD"/>
    <w:rsid w:val="003F01C4"/>
    <w:rsid w:val="003F06E5"/>
    <w:rsid w:val="003F1DCA"/>
    <w:rsid w:val="003F2552"/>
    <w:rsid w:val="003F28EC"/>
    <w:rsid w:val="003F2DFB"/>
    <w:rsid w:val="003F3B6A"/>
    <w:rsid w:val="003F3E85"/>
    <w:rsid w:val="003F4113"/>
    <w:rsid w:val="003F436A"/>
    <w:rsid w:val="003F4521"/>
    <w:rsid w:val="003F4679"/>
    <w:rsid w:val="003F4C38"/>
    <w:rsid w:val="003F4CF6"/>
    <w:rsid w:val="003F4E6F"/>
    <w:rsid w:val="003F52A5"/>
    <w:rsid w:val="003F5E53"/>
    <w:rsid w:val="003F6F23"/>
    <w:rsid w:val="003F7604"/>
    <w:rsid w:val="003F7826"/>
    <w:rsid w:val="004004D8"/>
    <w:rsid w:val="00400B6D"/>
    <w:rsid w:val="00401326"/>
    <w:rsid w:val="00401486"/>
    <w:rsid w:val="0040178A"/>
    <w:rsid w:val="00401CB5"/>
    <w:rsid w:val="004021D1"/>
    <w:rsid w:val="004029E2"/>
    <w:rsid w:val="00403E5F"/>
    <w:rsid w:val="00404856"/>
    <w:rsid w:val="00404A72"/>
    <w:rsid w:val="004050DB"/>
    <w:rsid w:val="004063FA"/>
    <w:rsid w:val="004070D3"/>
    <w:rsid w:val="0040775D"/>
    <w:rsid w:val="00407A1E"/>
    <w:rsid w:val="004105AB"/>
    <w:rsid w:val="00410683"/>
    <w:rsid w:val="0041078C"/>
    <w:rsid w:val="00410A00"/>
    <w:rsid w:val="00410BFD"/>
    <w:rsid w:val="00410D64"/>
    <w:rsid w:val="004111F3"/>
    <w:rsid w:val="00411C8E"/>
    <w:rsid w:val="00412CBA"/>
    <w:rsid w:val="00412F0D"/>
    <w:rsid w:val="00413DEC"/>
    <w:rsid w:val="00415C26"/>
    <w:rsid w:val="004164DF"/>
    <w:rsid w:val="004167BA"/>
    <w:rsid w:val="004167D0"/>
    <w:rsid w:val="0041723D"/>
    <w:rsid w:val="00420363"/>
    <w:rsid w:val="00420CE7"/>
    <w:rsid w:val="00420E51"/>
    <w:rsid w:val="0042102B"/>
    <w:rsid w:val="00421D6B"/>
    <w:rsid w:val="00421EB7"/>
    <w:rsid w:val="00422AE2"/>
    <w:rsid w:val="00423551"/>
    <w:rsid w:val="004237DA"/>
    <w:rsid w:val="00423D6D"/>
    <w:rsid w:val="00423D84"/>
    <w:rsid w:val="00424F9B"/>
    <w:rsid w:val="00425B2C"/>
    <w:rsid w:val="00425FAD"/>
    <w:rsid w:val="00426622"/>
    <w:rsid w:val="0042761A"/>
    <w:rsid w:val="00427847"/>
    <w:rsid w:val="004308B4"/>
    <w:rsid w:val="00430C75"/>
    <w:rsid w:val="00431248"/>
    <w:rsid w:val="00431B89"/>
    <w:rsid w:val="00432089"/>
    <w:rsid w:val="00432148"/>
    <w:rsid w:val="004325D3"/>
    <w:rsid w:val="00432A00"/>
    <w:rsid w:val="00432CFF"/>
    <w:rsid w:val="00434368"/>
    <w:rsid w:val="00434674"/>
    <w:rsid w:val="00434DD1"/>
    <w:rsid w:val="00434FA1"/>
    <w:rsid w:val="00435454"/>
    <w:rsid w:val="004354F9"/>
    <w:rsid w:val="004356AD"/>
    <w:rsid w:val="00435ADF"/>
    <w:rsid w:val="0043657A"/>
    <w:rsid w:val="0043696B"/>
    <w:rsid w:val="00437B90"/>
    <w:rsid w:val="00440480"/>
    <w:rsid w:val="004404A4"/>
    <w:rsid w:val="00440BA9"/>
    <w:rsid w:val="00440CB6"/>
    <w:rsid w:val="004416C0"/>
    <w:rsid w:val="004422B3"/>
    <w:rsid w:val="00442AE1"/>
    <w:rsid w:val="00442D7F"/>
    <w:rsid w:val="00442F1A"/>
    <w:rsid w:val="00443E74"/>
    <w:rsid w:val="00443FB8"/>
    <w:rsid w:val="0044414C"/>
    <w:rsid w:val="004442D3"/>
    <w:rsid w:val="00445BF1"/>
    <w:rsid w:val="0044608A"/>
    <w:rsid w:val="004460D1"/>
    <w:rsid w:val="00446322"/>
    <w:rsid w:val="00446F04"/>
    <w:rsid w:val="00447A08"/>
    <w:rsid w:val="00447A5F"/>
    <w:rsid w:val="004503F0"/>
    <w:rsid w:val="00451339"/>
    <w:rsid w:val="00451397"/>
    <w:rsid w:val="004516F1"/>
    <w:rsid w:val="00451BAD"/>
    <w:rsid w:val="00451DE8"/>
    <w:rsid w:val="00452CC0"/>
    <w:rsid w:val="00452E5A"/>
    <w:rsid w:val="004538D2"/>
    <w:rsid w:val="00453CBB"/>
    <w:rsid w:val="004546AB"/>
    <w:rsid w:val="00454EDA"/>
    <w:rsid w:val="004551EF"/>
    <w:rsid w:val="00455A01"/>
    <w:rsid w:val="00455B8B"/>
    <w:rsid w:val="00455E1B"/>
    <w:rsid w:val="00455ED8"/>
    <w:rsid w:val="00456069"/>
    <w:rsid w:val="0045618E"/>
    <w:rsid w:val="004561D4"/>
    <w:rsid w:val="004569EF"/>
    <w:rsid w:val="00457C33"/>
    <w:rsid w:val="0046000B"/>
    <w:rsid w:val="00460320"/>
    <w:rsid w:val="00460EAB"/>
    <w:rsid w:val="004610D0"/>
    <w:rsid w:val="004611F1"/>
    <w:rsid w:val="00461205"/>
    <w:rsid w:val="004621B2"/>
    <w:rsid w:val="00462481"/>
    <w:rsid w:val="00462730"/>
    <w:rsid w:val="00462D87"/>
    <w:rsid w:val="00463007"/>
    <w:rsid w:val="0046392A"/>
    <w:rsid w:val="00464356"/>
    <w:rsid w:val="00464483"/>
    <w:rsid w:val="00464915"/>
    <w:rsid w:val="004649C0"/>
    <w:rsid w:val="00464B81"/>
    <w:rsid w:val="00464D5F"/>
    <w:rsid w:val="004653C6"/>
    <w:rsid w:val="00465464"/>
    <w:rsid w:val="004656A1"/>
    <w:rsid w:val="004656D1"/>
    <w:rsid w:val="004657B1"/>
    <w:rsid w:val="00466DA7"/>
    <w:rsid w:val="0046709C"/>
    <w:rsid w:val="00467912"/>
    <w:rsid w:val="004703DF"/>
    <w:rsid w:val="004705EB"/>
    <w:rsid w:val="0047101F"/>
    <w:rsid w:val="004712A2"/>
    <w:rsid w:val="00471998"/>
    <w:rsid w:val="00471C86"/>
    <w:rsid w:val="00472797"/>
    <w:rsid w:val="00473212"/>
    <w:rsid w:val="004737F4"/>
    <w:rsid w:val="004746ED"/>
    <w:rsid w:val="004749D4"/>
    <w:rsid w:val="00474B55"/>
    <w:rsid w:val="004750D2"/>
    <w:rsid w:val="00475D38"/>
    <w:rsid w:val="00476116"/>
    <w:rsid w:val="00476C8E"/>
    <w:rsid w:val="00476E64"/>
    <w:rsid w:val="00477047"/>
    <w:rsid w:val="00477263"/>
    <w:rsid w:val="004777AC"/>
    <w:rsid w:val="004779AC"/>
    <w:rsid w:val="00477B49"/>
    <w:rsid w:val="00477D13"/>
    <w:rsid w:val="00480156"/>
    <w:rsid w:val="004805A8"/>
    <w:rsid w:val="0048197C"/>
    <w:rsid w:val="00481BF0"/>
    <w:rsid w:val="0048214D"/>
    <w:rsid w:val="00483BDC"/>
    <w:rsid w:val="004843F9"/>
    <w:rsid w:val="00485021"/>
    <w:rsid w:val="00486133"/>
    <w:rsid w:val="00487DFC"/>
    <w:rsid w:val="00487E48"/>
    <w:rsid w:val="00490F03"/>
    <w:rsid w:val="00491351"/>
    <w:rsid w:val="00491FE1"/>
    <w:rsid w:val="004920C4"/>
    <w:rsid w:val="004932FB"/>
    <w:rsid w:val="00493A74"/>
    <w:rsid w:val="00493BA4"/>
    <w:rsid w:val="00494329"/>
    <w:rsid w:val="00495789"/>
    <w:rsid w:val="004963DE"/>
    <w:rsid w:val="00496552"/>
    <w:rsid w:val="00496ACC"/>
    <w:rsid w:val="00496D7C"/>
    <w:rsid w:val="00497016"/>
    <w:rsid w:val="00497593"/>
    <w:rsid w:val="00497B62"/>
    <w:rsid w:val="00497D13"/>
    <w:rsid w:val="00497D70"/>
    <w:rsid w:val="00497DC3"/>
    <w:rsid w:val="004A037C"/>
    <w:rsid w:val="004A0976"/>
    <w:rsid w:val="004A0A5A"/>
    <w:rsid w:val="004A114B"/>
    <w:rsid w:val="004A1A13"/>
    <w:rsid w:val="004A2722"/>
    <w:rsid w:val="004A32C8"/>
    <w:rsid w:val="004A32CF"/>
    <w:rsid w:val="004A3B9A"/>
    <w:rsid w:val="004A3FB7"/>
    <w:rsid w:val="004A4098"/>
    <w:rsid w:val="004A4199"/>
    <w:rsid w:val="004A4240"/>
    <w:rsid w:val="004A42F7"/>
    <w:rsid w:val="004A44EB"/>
    <w:rsid w:val="004A4BAA"/>
    <w:rsid w:val="004A4C00"/>
    <w:rsid w:val="004A4DC6"/>
    <w:rsid w:val="004A56D0"/>
    <w:rsid w:val="004A5CF4"/>
    <w:rsid w:val="004A61AD"/>
    <w:rsid w:val="004A6231"/>
    <w:rsid w:val="004A6718"/>
    <w:rsid w:val="004A6A72"/>
    <w:rsid w:val="004A7BE1"/>
    <w:rsid w:val="004B0315"/>
    <w:rsid w:val="004B0644"/>
    <w:rsid w:val="004B19D8"/>
    <w:rsid w:val="004B1B80"/>
    <w:rsid w:val="004B1C4D"/>
    <w:rsid w:val="004B1CF0"/>
    <w:rsid w:val="004B1E68"/>
    <w:rsid w:val="004B1F7E"/>
    <w:rsid w:val="004B228C"/>
    <w:rsid w:val="004B2A48"/>
    <w:rsid w:val="004B2B95"/>
    <w:rsid w:val="004B31E5"/>
    <w:rsid w:val="004B4AB3"/>
    <w:rsid w:val="004B4E3B"/>
    <w:rsid w:val="004B5182"/>
    <w:rsid w:val="004B6288"/>
    <w:rsid w:val="004B65B2"/>
    <w:rsid w:val="004B68C0"/>
    <w:rsid w:val="004B7145"/>
    <w:rsid w:val="004B7A30"/>
    <w:rsid w:val="004C0087"/>
    <w:rsid w:val="004C03C6"/>
    <w:rsid w:val="004C08EA"/>
    <w:rsid w:val="004C0B39"/>
    <w:rsid w:val="004C0D3E"/>
    <w:rsid w:val="004C18C2"/>
    <w:rsid w:val="004C1993"/>
    <w:rsid w:val="004C2990"/>
    <w:rsid w:val="004C2FB7"/>
    <w:rsid w:val="004C3204"/>
    <w:rsid w:val="004C3C68"/>
    <w:rsid w:val="004C3F83"/>
    <w:rsid w:val="004C40E5"/>
    <w:rsid w:val="004C4153"/>
    <w:rsid w:val="004C4881"/>
    <w:rsid w:val="004C54A0"/>
    <w:rsid w:val="004C5593"/>
    <w:rsid w:val="004C5CB1"/>
    <w:rsid w:val="004C5F70"/>
    <w:rsid w:val="004C603F"/>
    <w:rsid w:val="004C7DFB"/>
    <w:rsid w:val="004D0652"/>
    <w:rsid w:val="004D0D0F"/>
    <w:rsid w:val="004D10DA"/>
    <w:rsid w:val="004D16E8"/>
    <w:rsid w:val="004D22D0"/>
    <w:rsid w:val="004D28DC"/>
    <w:rsid w:val="004D2B17"/>
    <w:rsid w:val="004D39AA"/>
    <w:rsid w:val="004D3A9B"/>
    <w:rsid w:val="004D3B77"/>
    <w:rsid w:val="004D4123"/>
    <w:rsid w:val="004D4D6B"/>
    <w:rsid w:val="004D4D93"/>
    <w:rsid w:val="004D4EE7"/>
    <w:rsid w:val="004D52EC"/>
    <w:rsid w:val="004D5686"/>
    <w:rsid w:val="004D5870"/>
    <w:rsid w:val="004D5D42"/>
    <w:rsid w:val="004D5FFE"/>
    <w:rsid w:val="004D6663"/>
    <w:rsid w:val="004D68C8"/>
    <w:rsid w:val="004D74DB"/>
    <w:rsid w:val="004D75CB"/>
    <w:rsid w:val="004D7CB8"/>
    <w:rsid w:val="004E0C45"/>
    <w:rsid w:val="004E12E5"/>
    <w:rsid w:val="004E1532"/>
    <w:rsid w:val="004E19B7"/>
    <w:rsid w:val="004E1CFA"/>
    <w:rsid w:val="004E2862"/>
    <w:rsid w:val="004E2A24"/>
    <w:rsid w:val="004E2C13"/>
    <w:rsid w:val="004E3769"/>
    <w:rsid w:val="004E4360"/>
    <w:rsid w:val="004E4B53"/>
    <w:rsid w:val="004E4C25"/>
    <w:rsid w:val="004E5292"/>
    <w:rsid w:val="004E5443"/>
    <w:rsid w:val="004E569B"/>
    <w:rsid w:val="004E5DDA"/>
    <w:rsid w:val="004E5FAB"/>
    <w:rsid w:val="004E6945"/>
    <w:rsid w:val="004E6D22"/>
    <w:rsid w:val="004E72D4"/>
    <w:rsid w:val="004E7A13"/>
    <w:rsid w:val="004F0683"/>
    <w:rsid w:val="004F0685"/>
    <w:rsid w:val="004F0799"/>
    <w:rsid w:val="004F0EBD"/>
    <w:rsid w:val="004F1458"/>
    <w:rsid w:val="004F153A"/>
    <w:rsid w:val="004F206A"/>
    <w:rsid w:val="004F2118"/>
    <w:rsid w:val="004F354B"/>
    <w:rsid w:val="004F388D"/>
    <w:rsid w:val="004F3B4E"/>
    <w:rsid w:val="004F3D7C"/>
    <w:rsid w:val="004F4EB9"/>
    <w:rsid w:val="004F54A7"/>
    <w:rsid w:val="004F5D8C"/>
    <w:rsid w:val="004F77D5"/>
    <w:rsid w:val="004F7BB1"/>
    <w:rsid w:val="0050098D"/>
    <w:rsid w:val="005011AF"/>
    <w:rsid w:val="005016C8"/>
    <w:rsid w:val="005020B6"/>
    <w:rsid w:val="00502DE6"/>
    <w:rsid w:val="00502DFD"/>
    <w:rsid w:val="005034AF"/>
    <w:rsid w:val="005034C0"/>
    <w:rsid w:val="00503697"/>
    <w:rsid w:val="00503D30"/>
    <w:rsid w:val="00503DE8"/>
    <w:rsid w:val="00504329"/>
    <w:rsid w:val="0050540D"/>
    <w:rsid w:val="00505BDE"/>
    <w:rsid w:val="00505F0F"/>
    <w:rsid w:val="0050604B"/>
    <w:rsid w:val="005066D0"/>
    <w:rsid w:val="005067E7"/>
    <w:rsid w:val="00507AEF"/>
    <w:rsid w:val="005101BD"/>
    <w:rsid w:val="00511082"/>
    <w:rsid w:val="00511296"/>
    <w:rsid w:val="005119A6"/>
    <w:rsid w:val="00512213"/>
    <w:rsid w:val="00512A56"/>
    <w:rsid w:val="0051310D"/>
    <w:rsid w:val="0051317B"/>
    <w:rsid w:val="00513294"/>
    <w:rsid w:val="005139C0"/>
    <w:rsid w:val="00513BB6"/>
    <w:rsid w:val="00513CC0"/>
    <w:rsid w:val="0051414B"/>
    <w:rsid w:val="005158CB"/>
    <w:rsid w:val="00515A52"/>
    <w:rsid w:val="00515AF6"/>
    <w:rsid w:val="00515E6A"/>
    <w:rsid w:val="005166D9"/>
    <w:rsid w:val="00516FD4"/>
    <w:rsid w:val="0051702E"/>
    <w:rsid w:val="0052020C"/>
    <w:rsid w:val="0052057B"/>
    <w:rsid w:val="00520ED4"/>
    <w:rsid w:val="00521D51"/>
    <w:rsid w:val="00522A91"/>
    <w:rsid w:val="00523095"/>
    <w:rsid w:val="005232FF"/>
    <w:rsid w:val="00523334"/>
    <w:rsid w:val="00523D7F"/>
    <w:rsid w:val="00523FEF"/>
    <w:rsid w:val="00524632"/>
    <w:rsid w:val="00524CA4"/>
    <w:rsid w:val="00524D17"/>
    <w:rsid w:val="00525560"/>
    <w:rsid w:val="00525745"/>
    <w:rsid w:val="00525E21"/>
    <w:rsid w:val="00526265"/>
    <w:rsid w:val="00526399"/>
    <w:rsid w:val="00526BCA"/>
    <w:rsid w:val="0052713E"/>
    <w:rsid w:val="005279E6"/>
    <w:rsid w:val="00530449"/>
    <w:rsid w:val="005306A8"/>
    <w:rsid w:val="00530AE3"/>
    <w:rsid w:val="00531D09"/>
    <w:rsid w:val="0053241D"/>
    <w:rsid w:val="00532AE2"/>
    <w:rsid w:val="00532FAE"/>
    <w:rsid w:val="00533275"/>
    <w:rsid w:val="00533778"/>
    <w:rsid w:val="005337C4"/>
    <w:rsid w:val="00533872"/>
    <w:rsid w:val="0053438D"/>
    <w:rsid w:val="0053480B"/>
    <w:rsid w:val="00534BC9"/>
    <w:rsid w:val="00535185"/>
    <w:rsid w:val="005352FC"/>
    <w:rsid w:val="00535700"/>
    <w:rsid w:val="00535BF6"/>
    <w:rsid w:val="00536215"/>
    <w:rsid w:val="005363D3"/>
    <w:rsid w:val="005365AC"/>
    <w:rsid w:val="00536729"/>
    <w:rsid w:val="00536A12"/>
    <w:rsid w:val="00536C2C"/>
    <w:rsid w:val="005370B6"/>
    <w:rsid w:val="00537B99"/>
    <w:rsid w:val="00541129"/>
    <w:rsid w:val="005419B9"/>
    <w:rsid w:val="00541A7C"/>
    <w:rsid w:val="00541F2D"/>
    <w:rsid w:val="005421C2"/>
    <w:rsid w:val="005428C0"/>
    <w:rsid w:val="005429AA"/>
    <w:rsid w:val="00542F9F"/>
    <w:rsid w:val="005438BA"/>
    <w:rsid w:val="005438C1"/>
    <w:rsid w:val="005438C2"/>
    <w:rsid w:val="00543EA4"/>
    <w:rsid w:val="005441FD"/>
    <w:rsid w:val="00544B35"/>
    <w:rsid w:val="00547B76"/>
    <w:rsid w:val="00547F80"/>
    <w:rsid w:val="0055022B"/>
    <w:rsid w:val="00550A76"/>
    <w:rsid w:val="00550D35"/>
    <w:rsid w:val="0055125C"/>
    <w:rsid w:val="00551411"/>
    <w:rsid w:val="0055146C"/>
    <w:rsid w:val="0055204E"/>
    <w:rsid w:val="0055218F"/>
    <w:rsid w:val="005537F3"/>
    <w:rsid w:val="005539D6"/>
    <w:rsid w:val="00553C8C"/>
    <w:rsid w:val="00554059"/>
    <w:rsid w:val="00554FF2"/>
    <w:rsid w:val="00556047"/>
    <w:rsid w:val="005561F2"/>
    <w:rsid w:val="00560C85"/>
    <w:rsid w:val="00561458"/>
    <w:rsid w:val="005615CE"/>
    <w:rsid w:val="00561695"/>
    <w:rsid w:val="005616DE"/>
    <w:rsid w:val="00561B8C"/>
    <w:rsid w:val="00561F84"/>
    <w:rsid w:val="00561FB2"/>
    <w:rsid w:val="005624EE"/>
    <w:rsid w:val="005636C1"/>
    <w:rsid w:val="005641F2"/>
    <w:rsid w:val="00564D22"/>
    <w:rsid w:val="00565456"/>
    <w:rsid w:val="0056606C"/>
    <w:rsid w:val="005660B9"/>
    <w:rsid w:val="0056644E"/>
    <w:rsid w:val="0056695F"/>
    <w:rsid w:val="00567292"/>
    <w:rsid w:val="005677DB"/>
    <w:rsid w:val="0056786D"/>
    <w:rsid w:val="005700E0"/>
    <w:rsid w:val="005705C8"/>
    <w:rsid w:val="005705E3"/>
    <w:rsid w:val="005708EA"/>
    <w:rsid w:val="00571319"/>
    <w:rsid w:val="00571814"/>
    <w:rsid w:val="0057294E"/>
    <w:rsid w:val="00573241"/>
    <w:rsid w:val="00573FAE"/>
    <w:rsid w:val="00574241"/>
    <w:rsid w:val="00574311"/>
    <w:rsid w:val="00574881"/>
    <w:rsid w:val="00574B36"/>
    <w:rsid w:val="00575BC3"/>
    <w:rsid w:val="00575D63"/>
    <w:rsid w:val="0057632C"/>
    <w:rsid w:val="00576A4E"/>
    <w:rsid w:val="00576B6A"/>
    <w:rsid w:val="00577612"/>
    <w:rsid w:val="00580699"/>
    <w:rsid w:val="00580AED"/>
    <w:rsid w:val="00580D5F"/>
    <w:rsid w:val="0058180C"/>
    <w:rsid w:val="00581CC7"/>
    <w:rsid w:val="00581FE2"/>
    <w:rsid w:val="00582771"/>
    <w:rsid w:val="0058288F"/>
    <w:rsid w:val="00582B48"/>
    <w:rsid w:val="00582E92"/>
    <w:rsid w:val="00583DE9"/>
    <w:rsid w:val="00584E8C"/>
    <w:rsid w:val="00585721"/>
    <w:rsid w:val="00585D57"/>
    <w:rsid w:val="00586156"/>
    <w:rsid w:val="00587788"/>
    <w:rsid w:val="00587B10"/>
    <w:rsid w:val="005902EC"/>
    <w:rsid w:val="00590712"/>
    <w:rsid w:val="0059094B"/>
    <w:rsid w:val="005921CA"/>
    <w:rsid w:val="00592723"/>
    <w:rsid w:val="00592B3E"/>
    <w:rsid w:val="00592C0E"/>
    <w:rsid w:val="00592C14"/>
    <w:rsid w:val="00592D4A"/>
    <w:rsid w:val="00594843"/>
    <w:rsid w:val="00594B34"/>
    <w:rsid w:val="00594DD9"/>
    <w:rsid w:val="00595173"/>
    <w:rsid w:val="005952D3"/>
    <w:rsid w:val="0059542E"/>
    <w:rsid w:val="00595471"/>
    <w:rsid w:val="00595692"/>
    <w:rsid w:val="00595F9B"/>
    <w:rsid w:val="00596C28"/>
    <w:rsid w:val="00597EA5"/>
    <w:rsid w:val="005A0845"/>
    <w:rsid w:val="005A0B85"/>
    <w:rsid w:val="005A0EF3"/>
    <w:rsid w:val="005A2B5A"/>
    <w:rsid w:val="005A3387"/>
    <w:rsid w:val="005A356C"/>
    <w:rsid w:val="005A36D4"/>
    <w:rsid w:val="005A3710"/>
    <w:rsid w:val="005A3DF5"/>
    <w:rsid w:val="005A430D"/>
    <w:rsid w:val="005A47FD"/>
    <w:rsid w:val="005A4C6D"/>
    <w:rsid w:val="005A4FED"/>
    <w:rsid w:val="005A5AAB"/>
    <w:rsid w:val="005A66D9"/>
    <w:rsid w:val="005A6B10"/>
    <w:rsid w:val="005A6F33"/>
    <w:rsid w:val="005A73E5"/>
    <w:rsid w:val="005A7551"/>
    <w:rsid w:val="005B00EE"/>
    <w:rsid w:val="005B1071"/>
    <w:rsid w:val="005B2AF6"/>
    <w:rsid w:val="005B33AF"/>
    <w:rsid w:val="005B33DB"/>
    <w:rsid w:val="005B4573"/>
    <w:rsid w:val="005B4649"/>
    <w:rsid w:val="005B4793"/>
    <w:rsid w:val="005B4FAE"/>
    <w:rsid w:val="005B57D1"/>
    <w:rsid w:val="005B5908"/>
    <w:rsid w:val="005B602D"/>
    <w:rsid w:val="005B673D"/>
    <w:rsid w:val="005B6972"/>
    <w:rsid w:val="005B7564"/>
    <w:rsid w:val="005B76BE"/>
    <w:rsid w:val="005B7ACA"/>
    <w:rsid w:val="005C01BC"/>
    <w:rsid w:val="005C1513"/>
    <w:rsid w:val="005C1A8D"/>
    <w:rsid w:val="005C1C67"/>
    <w:rsid w:val="005C23C2"/>
    <w:rsid w:val="005C2655"/>
    <w:rsid w:val="005C2865"/>
    <w:rsid w:val="005C380D"/>
    <w:rsid w:val="005C3887"/>
    <w:rsid w:val="005C414B"/>
    <w:rsid w:val="005C418B"/>
    <w:rsid w:val="005C4537"/>
    <w:rsid w:val="005C5A30"/>
    <w:rsid w:val="005C5A3C"/>
    <w:rsid w:val="005C6A9D"/>
    <w:rsid w:val="005C6B36"/>
    <w:rsid w:val="005C79F9"/>
    <w:rsid w:val="005D0074"/>
    <w:rsid w:val="005D0AB3"/>
    <w:rsid w:val="005D0B1E"/>
    <w:rsid w:val="005D150F"/>
    <w:rsid w:val="005D37C8"/>
    <w:rsid w:val="005D38B3"/>
    <w:rsid w:val="005D3ACD"/>
    <w:rsid w:val="005D40E4"/>
    <w:rsid w:val="005D43F3"/>
    <w:rsid w:val="005D4A80"/>
    <w:rsid w:val="005D4B22"/>
    <w:rsid w:val="005D4CC7"/>
    <w:rsid w:val="005D5A0F"/>
    <w:rsid w:val="005D5CEF"/>
    <w:rsid w:val="005D728B"/>
    <w:rsid w:val="005D7420"/>
    <w:rsid w:val="005D751B"/>
    <w:rsid w:val="005D7C23"/>
    <w:rsid w:val="005E0193"/>
    <w:rsid w:val="005E0363"/>
    <w:rsid w:val="005E0C9E"/>
    <w:rsid w:val="005E0E39"/>
    <w:rsid w:val="005E1376"/>
    <w:rsid w:val="005E15A7"/>
    <w:rsid w:val="005E15BD"/>
    <w:rsid w:val="005E1931"/>
    <w:rsid w:val="005E1A9D"/>
    <w:rsid w:val="005E25F5"/>
    <w:rsid w:val="005E26A3"/>
    <w:rsid w:val="005E2CE7"/>
    <w:rsid w:val="005E2EFC"/>
    <w:rsid w:val="005E3A69"/>
    <w:rsid w:val="005E419B"/>
    <w:rsid w:val="005E4715"/>
    <w:rsid w:val="005E511A"/>
    <w:rsid w:val="005E53EF"/>
    <w:rsid w:val="005E58DF"/>
    <w:rsid w:val="005E5C65"/>
    <w:rsid w:val="005E5F12"/>
    <w:rsid w:val="005E6774"/>
    <w:rsid w:val="005E6ABD"/>
    <w:rsid w:val="005E735A"/>
    <w:rsid w:val="005E740E"/>
    <w:rsid w:val="005E7864"/>
    <w:rsid w:val="005E7897"/>
    <w:rsid w:val="005F04D5"/>
    <w:rsid w:val="005F072E"/>
    <w:rsid w:val="005F09C4"/>
    <w:rsid w:val="005F10AA"/>
    <w:rsid w:val="005F188B"/>
    <w:rsid w:val="005F19E4"/>
    <w:rsid w:val="005F21B4"/>
    <w:rsid w:val="005F28B7"/>
    <w:rsid w:val="005F38B4"/>
    <w:rsid w:val="005F41ED"/>
    <w:rsid w:val="005F4370"/>
    <w:rsid w:val="005F593C"/>
    <w:rsid w:val="005F6AF9"/>
    <w:rsid w:val="0060005B"/>
    <w:rsid w:val="0060005C"/>
    <w:rsid w:val="0060014F"/>
    <w:rsid w:val="006011B5"/>
    <w:rsid w:val="0060136B"/>
    <w:rsid w:val="006016F3"/>
    <w:rsid w:val="006017AF"/>
    <w:rsid w:val="0060251D"/>
    <w:rsid w:val="006035A5"/>
    <w:rsid w:val="006038C7"/>
    <w:rsid w:val="00604BC4"/>
    <w:rsid w:val="00605D1F"/>
    <w:rsid w:val="006063DA"/>
    <w:rsid w:val="00606545"/>
    <w:rsid w:val="00607434"/>
    <w:rsid w:val="0061031B"/>
    <w:rsid w:val="006105A4"/>
    <w:rsid w:val="006105AA"/>
    <w:rsid w:val="00610CCC"/>
    <w:rsid w:val="006115D7"/>
    <w:rsid w:val="00611B20"/>
    <w:rsid w:val="006142B1"/>
    <w:rsid w:val="0061501F"/>
    <w:rsid w:val="006150D8"/>
    <w:rsid w:val="00615102"/>
    <w:rsid w:val="006151D2"/>
    <w:rsid w:val="00615413"/>
    <w:rsid w:val="006155B4"/>
    <w:rsid w:val="00615C3F"/>
    <w:rsid w:val="00615E77"/>
    <w:rsid w:val="0061667D"/>
    <w:rsid w:val="0061684A"/>
    <w:rsid w:val="00616C14"/>
    <w:rsid w:val="00616D68"/>
    <w:rsid w:val="0062006E"/>
    <w:rsid w:val="00620355"/>
    <w:rsid w:val="006211A5"/>
    <w:rsid w:val="00621442"/>
    <w:rsid w:val="00621938"/>
    <w:rsid w:val="0062223C"/>
    <w:rsid w:val="00623809"/>
    <w:rsid w:val="00623A11"/>
    <w:rsid w:val="00623E5A"/>
    <w:rsid w:val="00624724"/>
    <w:rsid w:val="00624DF1"/>
    <w:rsid w:val="00625D5B"/>
    <w:rsid w:val="00626391"/>
    <w:rsid w:val="0062666D"/>
    <w:rsid w:val="00626894"/>
    <w:rsid w:val="006274E1"/>
    <w:rsid w:val="00627D0D"/>
    <w:rsid w:val="006300DC"/>
    <w:rsid w:val="0063033A"/>
    <w:rsid w:val="00631523"/>
    <w:rsid w:val="00631A09"/>
    <w:rsid w:val="006323F6"/>
    <w:rsid w:val="00632458"/>
    <w:rsid w:val="00632858"/>
    <w:rsid w:val="00633827"/>
    <w:rsid w:val="00634549"/>
    <w:rsid w:val="00634924"/>
    <w:rsid w:val="006349A3"/>
    <w:rsid w:val="00634B31"/>
    <w:rsid w:val="00634DDF"/>
    <w:rsid w:val="00634E51"/>
    <w:rsid w:val="00634FDF"/>
    <w:rsid w:val="00635264"/>
    <w:rsid w:val="006361CD"/>
    <w:rsid w:val="00636AEA"/>
    <w:rsid w:val="0063700A"/>
    <w:rsid w:val="00637E2B"/>
    <w:rsid w:val="006403C3"/>
    <w:rsid w:val="00640559"/>
    <w:rsid w:val="0064068A"/>
    <w:rsid w:val="0064088D"/>
    <w:rsid w:val="0064106F"/>
    <w:rsid w:val="00641697"/>
    <w:rsid w:val="0064231A"/>
    <w:rsid w:val="0064242F"/>
    <w:rsid w:val="006426CB"/>
    <w:rsid w:val="00642E5D"/>
    <w:rsid w:val="00643ABB"/>
    <w:rsid w:val="006443A5"/>
    <w:rsid w:val="006445D2"/>
    <w:rsid w:val="0064487B"/>
    <w:rsid w:val="00644B6F"/>
    <w:rsid w:val="00645212"/>
    <w:rsid w:val="00645FFD"/>
    <w:rsid w:val="00646A4B"/>
    <w:rsid w:val="00646CB9"/>
    <w:rsid w:val="006478F9"/>
    <w:rsid w:val="00647F0B"/>
    <w:rsid w:val="00647F14"/>
    <w:rsid w:val="006503E6"/>
    <w:rsid w:val="006509BE"/>
    <w:rsid w:val="00650C12"/>
    <w:rsid w:val="00650E70"/>
    <w:rsid w:val="00650F89"/>
    <w:rsid w:val="0065101D"/>
    <w:rsid w:val="0065127C"/>
    <w:rsid w:val="00653372"/>
    <w:rsid w:val="00654245"/>
    <w:rsid w:val="006546FE"/>
    <w:rsid w:val="0065517A"/>
    <w:rsid w:val="006554EC"/>
    <w:rsid w:val="006560D4"/>
    <w:rsid w:val="006564D3"/>
    <w:rsid w:val="00656779"/>
    <w:rsid w:val="0065679E"/>
    <w:rsid w:val="0065696E"/>
    <w:rsid w:val="00656A61"/>
    <w:rsid w:val="0066014C"/>
    <w:rsid w:val="00660424"/>
    <w:rsid w:val="00660AF2"/>
    <w:rsid w:val="00660C3C"/>
    <w:rsid w:val="00661099"/>
    <w:rsid w:val="0066224F"/>
    <w:rsid w:val="00662EE3"/>
    <w:rsid w:val="00663370"/>
    <w:rsid w:val="0066387A"/>
    <w:rsid w:val="00663A29"/>
    <w:rsid w:val="00663B63"/>
    <w:rsid w:val="00663D74"/>
    <w:rsid w:val="00663D8F"/>
    <w:rsid w:val="00664B53"/>
    <w:rsid w:val="00665511"/>
    <w:rsid w:val="00665694"/>
    <w:rsid w:val="00665CC0"/>
    <w:rsid w:val="00665DBB"/>
    <w:rsid w:val="00666505"/>
    <w:rsid w:val="0066664A"/>
    <w:rsid w:val="00666788"/>
    <w:rsid w:val="006668B8"/>
    <w:rsid w:val="00666FC4"/>
    <w:rsid w:val="0066712C"/>
    <w:rsid w:val="00667820"/>
    <w:rsid w:val="006679BA"/>
    <w:rsid w:val="00667DD3"/>
    <w:rsid w:val="0067032E"/>
    <w:rsid w:val="00670450"/>
    <w:rsid w:val="0067053E"/>
    <w:rsid w:val="00671E27"/>
    <w:rsid w:val="00672651"/>
    <w:rsid w:val="00672C32"/>
    <w:rsid w:val="00672DFE"/>
    <w:rsid w:val="00673A89"/>
    <w:rsid w:val="00673AD3"/>
    <w:rsid w:val="0067409C"/>
    <w:rsid w:val="00674221"/>
    <w:rsid w:val="0067463E"/>
    <w:rsid w:val="0067516D"/>
    <w:rsid w:val="00675DE9"/>
    <w:rsid w:val="00675E37"/>
    <w:rsid w:val="00676553"/>
    <w:rsid w:val="00676668"/>
    <w:rsid w:val="00676BB9"/>
    <w:rsid w:val="00676C8A"/>
    <w:rsid w:val="006776A9"/>
    <w:rsid w:val="00677BA9"/>
    <w:rsid w:val="006805C4"/>
    <w:rsid w:val="0068094F"/>
    <w:rsid w:val="00680B3E"/>
    <w:rsid w:val="00680EDA"/>
    <w:rsid w:val="006815B2"/>
    <w:rsid w:val="006823BF"/>
    <w:rsid w:val="006826CD"/>
    <w:rsid w:val="0068281F"/>
    <w:rsid w:val="006834E5"/>
    <w:rsid w:val="00683991"/>
    <w:rsid w:val="00683ADD"/>
    <w:rsid w:val="00683B54"/>
    <w:rsid w:val="00683D92"/>
    <w:rsid w:val="00684506"/>
    <w:rsid w:val="00684717"/>
    <w:rsid w:val="006847A2"/>
    <w:rsid w:val="00684A49"/>
    <w:rsid w:val="00684E05"/>
    <w:rsid w:val="00684EB6"/>
    <w:rsid w:val="00685047"/>
    <w:rsid w:val="006861D9"/>
    <w:rsid w:val="00686997"/>
    <w:rsid w:val="00686CF1"/>
    <w:rsid w:val="0069018A"/>
    <w:rsid w:val="006901C6"/>
    <w:rsid w:val="006906E8"/>
    <w:rsid w:val="00690B7B"/>
    <w:rsid w:val="00691111"/>
    <w:rsid w:val="00691BAD"/>
    <w:rsid w:val="00691CC1"/>
    <w:rsid w:val="00691D10"/>
    <w:rsid w:val="00692C9D"/>
    <w:rsid w:val="006932F6"/>
    <w:rsid w:val="00693F8E"/>
    <w:rsid w:val="00694276"/>
    <w:rsid w:val="00695AB2"/>
    <w:rsid w:val="006968C0"/>
    <w:rsid w:val="00696995"/>
    <w:rsid w:val="00696C55"/>
    <w:rsid w:val="00697633"/>
    <w:rsid w:val="0069763D"/>
    <w:rsid w:val="00697AD3"/>
    <w:rsid w:val="00697E05"/>
    <w:rsid w:val="006A02AB"/>
    <w:rsid w:val="006A02FA"/>
    <w:rsid w:val="006A0B9D"/>
    <w:rsid w:val="006A10AF"/>
    <w:rsid w:val="006A12AF"/>
    <w:rsid w:val="006A1603"/>
    <w:rsid w:val="006A2466"/>
    <w:rsid w:val="006A251B"/>
    <w:rsid w:val="006A2866"/>
    <w:rsid w:val="006A28C1"/>
    <w:rsid w:val="006A3058"/>
    <w:rsid w:val="006A3342"/>
    <w:rsid w:val="006A482C"/>
    <w:rsid w:val="006A4AB6"/>
    <w:rsid w:val="006A4AF0"/>
    <w:rsid w:val="006A4CE7"/>
    <w:rsid w:val="006A5C2B"/>
    <w:rsid w:val="006A5DCB"/>
    <w:rsid w:val="006A67B3"/>
    <w:rsid w:val="006A6EE9"/>
    <w:rsid w:val="006A7404"/>
    <w:rsid w:val="006A7905"/>
    <w:rsid w:val="006B08EA"/>
    <w:rsid w:val="006B0E7E"/>
    <w:rsid w:val="006B12E8"/>
    <w:rsid w:val="006B1333"/>
    <w:rsid w:val="006B179D"/>
    <w:rsid w:val="006B1CC1"/>
    <w:rsid w:val="006B292F"/>
    <w:rsid w:val="006B3582"/>
    <w:rsid w:val="006B3797"/>
    <w:rsid w:val="006B3BA8"/>
    <w:rsid w:val="006B42A5"/>
    <w:rsid w:val="006B4926"/>
    <w:rsid w:val="006B4C83"/>
    <w:rsid w:val="006B4E64"/>
    <w:rsid w:val="006B5552"/>
    <w:rsid w:val="006B60A4"/>
    <w:rsid w:val="006B62F4"/>
    <w:rsid w:val="006B68D0"/>
    <w:rsid w:val="006B6934"/>
    <w:rsid w:val="006B6BF9"/>
    <w:rsid w:val="006B70F0"/>
    <w:rsid w:val="006B7A64"/>
    <w:rsid w:val="006C1413"/>
    <w:rsid w:val="006C16A4"/>
    <w:rsid w:val="006C1B5C"/>
    <w:rsid w:val="006C1E73"/>
    <w:rsid w:val="006C20B0"/>
    <w:rsid w:val="006C2A46"/>
    <w:rsid w:val="006C2D7A"/>
    <w:rsid w:val="006C3155"/>
    <w:rsid w:val="006C35AC"/>
    <w:rsid w:val="006C3DF1"/>
    <w:rsid w:val="006C3F13"/>
    <w:rsid w:val="006C4796"/>
    <w:rsid w:val="006C4A10"/>
    <w:rsid w:val="006C51B5"/>
    <w:rsid w:val="006C59FA"/>
    <w:rsid w:val="006C611F"/>
    <w:rsid w:val="006C6733"/>
    <w:rsid w:val="006C724C"/>
    <w:rsid w:val="006C7A67"/>
    <w:rsid w:val="006C7E3A"/>
    <w:rsid w:val="006D0000"/>
    <w:rsid w:val="006D05F2"/>
    <w:rsid w:val="006D0759"/>
    <w:rsid w:val="006D083C"/>
    <w:rsid w:val="006D12D4"/>
    <w:rsid w:val="006D2333"/>
    <w:rsid w:val="006D2684"/>
    <w:rsid w:val="006D29F3"/>
    <w:rsid w:val="006D32BB"/>
    <w:rsid w:val="006D3544"/>
    <w:rsid w:val="006D427B"/>
    <w:rsid w:val="006D4649"/>
    <w:rsid w:val="006D4CD0"/>
    <w:rsid w:val="006D54CC"/>
    <w:rsid w:val="006D57DD"/>
    <w:rsid w:val="006D59A4"/>
    <w:rsid w:val="006D5CBC"/>
    <w:rsid w:val="006D6093"/>
    <w:rsid w:val="006D69A6"/>
    <w:rsid w:val="006D6AF8"/>
    <w:rsid w:val="006D6DB6"/>
    <w:rsid w:val="006D764D"/>
    <w:rsid w:val="006D7A15"/>
    <w:rsid w:val="006D7AE4"/>
    <w:rsid w:val="006D7C9D"/>
    <w:rsid w:val="006D7D22"/>
    <w:rsid w:val="006E0765"/>
    <w:rsid w:val="006E07FC"/>
    <w:rsid w:val="006E0BF0"/>
    <w:rsid w:val="006E1571"/>
    <w:rsid w:val="006E16BB"/>
    <w:rsid w:val="006E1910"/>
    <w:rsid w:val="006E2F4C"/>
    <w:rsid w:val="006E3A84"/>
    <w:rsid w:val="006E43E8"/>
    <w:rsid w:val="006E4403"/>
    <w:rsid w:val="006E4495"/>
    <w:rsid w:val="006E500C"/>
    <w:rsid w:val="006E56C1"/>
    <w:rsid w:val="006E58DA"/>
    <w:rsid w:val="006E5BB6"/>
    <w:rsid w:val="006E5C38"/>
    <w:rsid w:val="006E6312"/>
    <w:rsid w:val="006E6A87"/>
    <w:rsid w:val="006E6B39"/>
    <w:rsid w:val="006E733E"/>
    <w:rsid w:val="006E7818"/>
    <w:rsid w:val="006E78C1"/>
    <w:rsid w:val="006F01E6"/>
    <w:rsid w:val="006F0211"/>
    <w:rsid w:val="006F1584"/>
    <w:rsid w:val="006F165B"/>
    <w:rsid w:val="006F169F"/>
    <w:rsid w:val="006F18B2"/>
    <w:rsid w:val="006F199D"/>
    <w:rsid w:val="006F1A14"/>
    <w:rsid w:val="006F1BB1"/>
    <w:rsid w:val="006F1E37"/>
    <w:rsid w:val="006F21AE"/>
    <w:rsid w:val="006F2A56"/>
    <w:rsid w:val="006F2B25"/>
    <w:rsid w:val="006F2E88"/>
    <w:rsid w:val="006F309E"/>
    <w:rsid w:val="006F314C"/>
    <w:rsid w:val="006F37B5"/>
    <w:rsid w:val="006F4BC1"/>
    <w:rsid w:val="006F4D5F"/>
    <w:rsid w:val="006F4E54"/>
    <w:rsid w:val="006F5B9D"/>
    <w:rsid w:val="006F6316"/>
    <w:rsid w:val="006F638F"/>
    <w:rsid w:val="006F680D"/>
    <w:rsid w:val="006F6BCC"/>
    <w:rsid w:val="006F6D3C"/>
    <w:rsid w:val="006F7167"/>
    <w:rsid w:val="006F785F"/>
    <w:rsid w:val="006F79F3"/>
    <w:rsid w:val="007007F0"/>
    <w:rsid w:val="00700EEF"/>
    <w:rsid w:val="00701E1E"/>
    <w:rsid w:val="00702BA7"/>
    <w:rsid w:val="00702E14"/>
    <w:rsid w:val="00704675"/>
    <w:rsid w:val="00704733"/>
    <w:rsid w:val="00704964"/>
    <w:rsid w:val="0070546F"/>
    <w:rsid w:val="007055C8"/>
    <w:rsid w:val="00705B04"/>
    <w:rsid w:val="00706197"/>
    <w:rsid w:val="0070685B"/>
    <w:rsid w:val="007068D8"/>
    <w:rsid w:val="007068F9"/>
    <w:rsid w:val="00706A19"/>
    <w:rsid w:val="00706EFD"/>
    <w:rsid w:val="007077F5"/>
    <w:rsid w:val="00707D39"/>
    <w:rsid w:val="00711B89"/>
    <w:rsid w:val="00712002"/>
    <w:rsid w:val="00712269"/>
    <w:rsid w:val="00712461"/>
    <w:rsid w:val="00712BAC"/>
    <w:rsid w:val="00712FEB"/>
    <w:rsid w:val="007133E6"/>
    <w:rsid w:val="0071399A"/>
    <w:rsid w:val="00713E54"/>
    <w:rsid w:val="00714084"/>
    <w:rsid w:val="007146BA"/>
    <w:rsid w:val="007148B0"/>
    <w:rsid w:val="00714CD8"/>
    <w:rsid w:val="0071524B"/>
    <w:rsid w:val="00715881"/>
    <w:rsid w:val="00716753"/>
    <w:rsid w:val="00716D4C"/>
    <w:rsid w:val="00716D58"/>
    <w:rsid w:val="00717264"/>
    <w:rsid w:val="007178C3"/>
    <w:rsid w:val="0072060D"/>
    <w:rsid w:val="00720B1C"/>
    <w:rsid w:val="00721A2E"/>
    <w:rsid w:val="00722C1E"/>
    <w:rsid w:val="00722DD2"/>
    <w:rsid w:val="00722F10"/>
    <w:rsid w:val="00723339"/>
    <w:rsid w:val="007236C6"/>
    <w:rsid w:val="00723F56"/>
    <w:rsid w:val="00724904"/>
    <w:rsid w:val="00724C4E"/>
    <w:rsid w:val="00725B11"/>
    <w:rsid w:val="00725C7E"/>
    <w:rsid w:val="00726158"/>
    <w:rsid w:val="00726427"/>
    <w:rsid w:val="0072670C"/>
    <w:rsid w:val="00726823"/>
    <w:rsid w:val="007269B4"/>
    <w:rsid w:val="00726CA4"/>
    <w:rsid w:val="00727734"/>
    <w:rsid w:val="007278B8"/>
    <w:rsid w:val="007279D3"/>
    <w:rsid w:val="00730A77"/>
    <w:rsid w:val="00730AF8"/>
    <w:rsid w:val="00732491"/>
    <w:rsid w:val="007328AA"/>
    <w:rsid w:val="00732929"/>
    <w:rsid w:val="00732A7B"/>
    <w:rsid w:val="00732D45"/>
    <w:rsid w:val="00732DD1"/>
    <w:rsid w:val="00733405"/>
    <w:rsid w:val="0073350A"/>
    <w:rsid w:val="007338F5"/>
    <w:rsid w:val="00733C5E"/>
    <w:rsid w:val="00733E3E"/>
    <w:rsid w:val="00734488"/>
    <w:rsid w:val="00734A84"/>
    <w:rsid w:val="00734C97"/>
    <w:rsid w:val="00735539"/>
    <w:rsid w:val="00735A7D"/>
    <w:rsid w:val="00736050"/>
    <w:rsid w:val="0073768A"/>
    <w:rsid w:val="00737DE5"/>
    <w:rsid w:val="0074012D"/>
    <w:rsid w:val="007411A8"/>
    <w:rsid w:val="00741547"/>
    <w:rsid w:val="007416BD"/>
    <w:rsid w:val="00741A1C"/>
    <w:rsid w:val="00741C97"/>
    <w:rsid w:val="00741D0A"/>
    <w:rsid w:val="00741FD7"/>
    <w:rsid w:val="00742809"/>
    <w:rsid w:val="00743C14"/>
    <w:rsid w:val="0074419F"/>
    <w:rsid w:val="00744337"/>
    <w:rsid w:val="00745217"/>
    <w:rsid w:val="0074588B"/>
    <w:rsid w:val="00746C44"/>
    <w:rsid w:val="0075099B"/>
    <w:rsid w:val="00750EFD"/>
    <w:rsid w:val="00750FE0"/>
    <w:rsid w:val="00750FE2"/>
    <w:rsid w:val="0075101A"/>
    <w:rsid w:val="007512CF"/>
    <w:rsid w:val="007519AF"/>
    <w:rsid w:val="00752BC3"/>
    <w:rsid w:val="00754062"/>
    <w:rsid w:val="0075415D"/>
    <w:rsid w:val="00754875"/>
    <w:rsid w:val="00754A4A"/>
    <w:rsid w:val="00754C73"/>
    <w:rsid w:val="007554F1"/>
    <w:rsid w:val="007554F7"/>
    <w:rsid w:val="007554FF"/>
    <w:rsid w:val="00755BA4"/>
    <w:rsid w:val="007562FD"/>
    <w:rsid w:val="00756FB6"/>
    <w:rsid w:val="007573B9"/>
    <w:rsid w:val="0075777E"/>
    <w:rsid w:val="00760143"/>
    <w:rsid w:val="00760316"/>
    <w:rsid w:val="007604CE"/>
    <w:rsid w:val="00760694"/>
    <w:rsid w:val="00761206"/>
    <w:rsid w:val="0076134A"/>
    <w:rsid w:val="00761361"/>
    <w:rsid w:val="007617C2"/>
    <w:rsid w:val="007627FD"/>
    <w:rsid w:val="007629E6"/>
    <w:rsid w:val="00763BE8"/>
    <w:rsid w:val="00764451"/>
    <w:rsid w:val="00764904"/>
    <w:rsid w:val="007653FC"/>
    <w:rsid w:val="00766B57"/>
    <w:rsid w:val="00766C32"/>
    <w:rsid w:val="00767027"/>
    <w:rsid w:val="007676C9"/>
    <w:rsid w:val="00767736"/>
    <w:rsid w:val="00767947"/>
    <w:rsid w:val="00767BAA"/>
    <w:rsid w:val="007702F1"/>
    <w:rsid w:val="007725F2"/>
    <w:rsid w:val="00773068"/>
    <w:rsid w:val="007734E9"/>
    <w:rsid w:val="00773636"/>
    <w:rsid w:val="00774550"/>
    <w:rsid w:val="00774727"/>
    <w:rsid w:val="00774F8C"/>
    <w:rsid w:val="0077538C"/>
    <w:rsid w:val="00776199"/>
    <w:rsid w:val="0077646A"/>
    <w:rsid w:val="00776DB3"/>
    <w:rsid w:val="007774CF"/>
    <w:rsid w:val="00777E3E"/>
    <w:rsid w:val="00780750"/>
    <w:rsid w:val="00780D7D"/>
    <w:rsid w:val="007810CB"/>
    <w:rsid w:val="00781E6C"/>
    <w:rsid w:val="00782006"/>
    <w:rsid w:val="00782314"/>
    <w:rsid w:val="00783949"/>
    <w:rsid w:val="00784034"/>
    <w:rsid w:val="00784216"/>
    <w:rsid w:val="0078421B"/>
    <w:rsid w:val="0078472F"/>
    <w:rsid w:val="00784F2A"/>
    <w:rsid w:val="007851DA"/>
    <w:rsid w:val="007857D0"/>
    <w:rsid w:val="00785F71"/>
    <w:rsid w:val="00786E3A"/>
    <w:rsid w:val="00787836"/>
    <w:rsid w:val="00787F7B"/>
    <w:rsid w:val="00790850"/>
    <w:rsid w:val="00791094"/>
    <w:rsid w:val="007913BF"/>
    <w:rsid w:val="00791713"/>
    <w:rsid w:val="00791C82"/>
    <w:rsid w:val="00791D7A"/>
    <w:rsid w:val="00791FB8"/>
    <w:rsid w:val="007934E8"/>
    <w:rsid w:val="00793BB7"/>
    <w:rsid w:val="0079406F"/>
    <w:rsid w:val="007940DF"/>
    <w:rsid w:val="0079421A"/>
    <w:rsid w:val="00794693"/>
    <w:rsid w:val="00794FC1"/>
    <w:rsid w:val="00796F14"/>
    <w:rsid w:val="007A04A9"/>
    <w:rsid w:val="007A04E2"/>
    <w:rsid w:val="007A08D3"/>
    <w:rsid w:val="007A092F"/>
    <w:rsid w:val="007A0C67"/>
    <w:rsid w:val="007A0FDF"/>
    <w:rsid w:val="007A114F"/>
    <w:rsid w:val="007A1209"/>
    <w:rsid w:val="007A12BF"/>
    <w:rsid w:val="007A1BC9"/>
    <w:rsid w:val="007A1D3D"/>
    <w:rsid w:val="007A20DB"/>
    <w:rsid w:val="007A2918"/>
    <w:rsid w:val="007A2F7D"/>
    <w:rsid w:val="007A357E"/>
    <w:rsid w:val="007A382D"/>
    <w:rsid w:val="007A44C2"/>
    <w:rsid w:val="007A5BC9"/>
    <w:rsid w:val="007A5F67"/>
    <w:rsid w:val="007A5F73"/>
    <w:rsid w:val="007A7444"/>
    <w:rsid w:val="007A7640"/>
    <w:rsid w:val="007B05F5"/>
    <w:rsid w:val="007B15BC"/>
    <w:rsid w:val="007B1895"/>
    <w:rsid w:val="007B1EB0"/>
    <w:rsid w:val="007B2813"/>
    <w:rsid w:val="007B2BB7"/>
    <w:rsid w:val="007B2CAA"/>
    <w:rsid w:val="007B2D10"/>
    <w:rsid w:val="007B2D2D"/>
    <w:rsid w:val="007B2E46"/>
    <w:rsid w:val="007B438C"/>
    <w:rsid w:val="007B4A59"/>
    <w:rsid w:val="007B4C3F"/>
    <w:rsid w:val="007B4F81"/>
    <w:rsid w:val="007B52E3"/>
    <w:rsid w:val="007B53C5"/>
    <w:rsid w:val="007B61B2"/>
    <w:rsid w:val="007B6969"/>
    <w:rsid w:val="007B6E90"/>
    <w:rsid w:val="007C053D"/>
    <w:rsid w:val="007C05FC"/>
    <w:rsid w:val="007C0D5D"/>
    <w:rsid w:val="007C1B4D"/>
    <w:rsid w:val="007C221F"/>
    <w:rsid w:val="007C2482"/>
    <w:rsid w:val="007C2C0D"/>
    <w:rsid w:val="007C2D09"/>
    <w:rsid w:val="007C3473"/>
    <w:rsid w:val="007C34BE"/>
    <w:rsid w:val="007C3599"/>
    <w:rsid w:val="007C38E0"/>
    <w:rsid w:val="007C3C04"/>
    <w:rsid w:val="007C3C12"/>
    <w:rsid w:val="007C43CF"/>
    <w:rsid w:val="007C4770"/>
    <w:rsid w:val="007C5259"/>
    <w:rsid w:val="007C54BA"/>
    <w:rsid w:val="007C5870"/>
    <w:rsid w:val="007C5F4C"/>
    <w:rsid w:val="007C6949"/>
    <w:rsid w:val="007C72C2"/>
    <w:rsid w:val="007C7F36"/>
    <w:rsid w:val="007D031B"/>
    <w:rsid w:val="007D0A98"/>
    <w:rsid w:val="007D10F0"/>
    <w:rsid w:val="007D2B6E"/>
    <w:rsid w:val="007D2CDD"/>
    <w:rsid w:val="007D2DA2"/>
    <w:rsid w:val="007D2FCF"/>
    <w:rsid w:val="007D30FD"/>
    <w:rsid w:val="007D3C93"/>
    <w:rsid w:val="007D41A1"/>
    <w:rsid w:val="007D4658"/>
    <w:rsid w:val="007D47FB"/>
    <w:rsid w:val="007D4BBB"/>
    <w:rsid w:val="007D4F2E"/>
    <w:rsid w:val="007D59E0"/>
    <w:rsid w:val="007D5EBD"/>
    <w:rsid w:val="007D6824"/>
    <w:rsid w:val="007D684A"/>
    <w:rsid w:val="007D6971"/>
    <w:rsid w:val="007D75C3"/>
    <w:rsid w:val="007D7976"/>
    <w:rsid w:val="007D7DF3"/>
    <w:rsid w:val="007D7E1D"/>
    <w:rsid w:val="007D7EDE"/>
    <w:rsid w:val="007E0093"/>
    <w:rsid w:val="007E0094"/>
    <w:rsid w:val="007E045C"/>
    <w:rsid w:val="007E07B1"/>
    <w:rsid w:val="007E17D8"/>
    <w:rsid w:val="007E195C"/>
    <w:rsid w:val="007E24D8"/>
    <w:rsid w:val="007E2646"/>
    <w:rsid w:val="007E2A3E"/>
    <w:rsid w:val="007E2C4D"/>
    <w:rsid w:val="007E3A45"/>
    <w:rsid w:val="007E46FC"/>
    <w:rsid w:val="007E4962"/>
    <w:rsid w:val="007E514B"/>
    <w:rsid w:val="007E527E"/>
    <w:rsid w:val="007E53CF"/>
    <w:rsid w:val="007E73A1"/>
    <w:rsid w:val="007E73FF"/>
    <w:rsid w:val="007F0880"/>
    <w:rsid w:val="007F1A2C"/>
    <w:rsid w:val="007F2467"/>
    <w:rsid w:val="007F25E5"/>
    <w:rsid w:val="007F26CC"/>
    <w:rsid w:val="007F317B"/>
    <w:rsid w:val="007F3392"/>
    <w:rsid w:val="007F3791"/>
    <w:rsid w:val="007F395B"/>
    <w:rsid w:val="007F40F0"/>
    <w:rsid w:val="007F43A5"/>
    <w:rsid w:val="007F47E4"/>
    <w:rsid w:val="007F48A8"/>
    <w:rsid w:val="007F4D8A"/>
    <w:rsid w:val="007F4FCE"/>
    <w:rsid w:val="007F51A3"/>
    <w:rsid w:val="007F52AE"/>
    <w:rsid w:val="007F5872"/>
    <w:rsid w:val="007F602D"/>
    <w:rsid w:val="007F6032"/>
    <w:rsid w:val="007F6284"/>
    <w:rsid w:val="007F6D7C"/>
    <w:rsid w:val="00800044"/>
    <w:rsid w:val="00800A25"/>
    <w:rsid w:val="00801285"/>
    <w:rsid w:val="008018BF"/>
    <w:rsid w:val="00801DC7"/>
    <w:rsid w:val="00801E8C"/>
    <w:rsid w:val="00801FB6"/>
    <w:rsid w:val="00802028"/>
    <w:rsid w:val="008026B9"/>
    <w:rsid w:val="00802810"/>
    <w:rsid w:val="00802A6B"/>
    <w:rsid w:val="00802A6D"/>
    <w:rsid w:val="00802B0F"/>
    <w:rsid w:val="00802B4B"/>
    <w:rsid w:val="008030D7"/>
    <w:rsid w:val="0080360F"/>
    <w:rsid w:val="00803D1D"/>
    <w:rsid w:val="008043CB"/>
    <w:rsid w:val="00804D87"/>
    <w:rsid w:val="0080584D"/>
    <w:rsid w:val="00805C56"/>
    <w:rsid w:val="008060EB"/>
    <w:rsid w:val="008062A6"/>
    <w:rsid w:val="0080683B"/>
    <w:rsid w:val="0080729B"/>
    <w:rsid w:val="00807DC5"/>
    <w:rsid w:val="00811461"/>
    <w:rsid w:val="00811E18"/>
    <w:rsid w:val="008122F6"/>
    <w:rsid w:val="008123A5"/>
    <w:rsid w:val="00812843"/>
    <w:rsid w:val="00812B75"/>
    <w:rsid w:val="0081341D"/>
    <w:rsid w:val="00814C14"/>
    <w:rsid w:val="00814F23"/>
    <w:rsid w:val="0081627F"/>
    <w:rsid w:val="0081632A"/>
    <w:rsid w:val="0081726C"/>
    <w:rsid w:val="00817328"/>
    <w:rsid w:val="00817EEF"/>
    <w:rsid w:val="008205BA"/>
    <w:rsid w:val="008209EA"/>
    <w:rsid w:val="00820BD7"/>
    <w:rsid w:val="00821BEA"/>
    <w:rsid w:val="00822459"/>
    <w:rsid w:val="00822D30"/>
    <w:rsid w:val="00822DCD"/>
    <w:rsid w:val="008235E9"/>
    <w:rsid w:val="00823670"/>
    <w:rsid w:val="00823AE4"/>
    <w:rsid w:val="008241E1"/>
    <w:rsid w:val="00824CF0"/>
    <w:rsid w:val="008251CD"/>
    <w:rsid w:val="00825615"/>
    <w:rsid w:val="00825B53"/>
    <w:rsid w:val="0082601D"/>
    <w:rsid w:val="00826C75"/>
    <w:rsid w:val="00826C82"/>
    <w:rsid w:val="00826D3A"/>
    <w:rsid w:val="008272B1"/>
    <w:rsid w:val="008273F6"/>
    <w:rsid w:val="0082764D"/>
    <w:rsid w:val="00827810"/>
    <w:rsid w:val="00827CA5"/>
    <w:rsid w:val="00827F64"/>
    <w:rsid w:val="00827FFA"/>
    <w:rsid w:val="00830133"/>
    <w:rsid w:val="00830296"/>
    <w:rsid w:val="00830AA3"/>
    <w:rsid w:val="00830B4B"/>
    <w:rsid w:val="00830ED6"/>
    <w:rsid w:val="00830F7C"/>
    <w:rsid w:val="00831BFE"/>
    <w:rsid w:val="00832103"/>
    <w:rsid w:val="008325D8"/>
    <w:rsid w:val="00832AF9"/>
    <w:rsid w:val="00833626"/>
    <w:rsid w:val="00833C75"/>
    <w:rsid w:val="00834F08"/>
    <w:rsid w:val="00835AAE"/>
    <w:rsid w:val="0083604D"/>
    <w:rsid w:val="0083632C"/>
    <w:rsid w:val="00836650"/>
    <w:rsid w:val="0083699B"/>
    <w:rsid w:val="00836BED"/>
    <w:rsid w:val="00836CB8"/>
    <w:rsid w:val="008375E3"/>
    <w:rsid w:val="008410B6"/>
    <w:rsid w:val="008412E7"/>
    <w:rsid w:val="00841402"/>
    <w:rsid w:val="0084179B"/>
    <w:rsid w:val="00841CF7"/>
    <w:rsid w:val="00842A42"/>
    <w:rsid w:val="0084383B"/>
    <w:rsid w:val="00844004"/>
    <w:rsid w:val="008448AD"/>
    <w:rsid w:val="0084526A"/>
    <w:rsid w:val="008452DE"/>
    <w:rsid w:val="00845571"/>
    <w:rsid w:val="00845A41"/>
    <w:rsid w:val="00845EDF"/>
    <w:rsid w:val="008460F8"/>
    <w:rsid w:val="00847AA1"/>
    <w:rsid w:val="00847B9F"/>
    <w:rsid w:val="00847D71"/>
    <w:rsid w:val="00850285"/>
    <w:rsid w:val="00851538"/>
    <w:rsid w:val="0085157C"/>
    <w:rsid w:val="0085188E"/>
    <w:rsid w:val="00851A33"/>
    <w:rsid w:val="00852EFE"/>
    <w:rsid w:val="0085305E"/>
    <w:rsid w:val="008530BA"/>
    <w:rsid w:val="008533EB"/>
    <w:rsid w:val="00855440"/>
    <w:rsid w:val="00855642"/>
    <w:rsid w:val="00855DE2"/>
    <w:rsid w:val="00856892"/>
    <w:rsid w:val="00856FB6"/>
    <w:rsid w:val="008579B2"/>
    <w:rsid w:val="0086051E"/>
    <w:rsid w:val="008605FD"/>
    <w:rsid w:val="00860DF2"/>
    <w:rsid w:val="008614C9"/>
    <w:rsid w:val="0086158D"/>
    <w:rsid w:val="00862156"/>
    <w:rsid w:val="00862800"/>
    <w:rsid w:val="0086350A"/>
    <w:rsid w:val="00863735"/>
    <w:rsid w:val="00863767"/>
    <w:rsid w:val="00863C8A"/>
    <w:rsid w:val="00863DFD"/>
    <w:rsid w:val="00863E79"/>
    <w:rsid w:val="008646A1"/>
    <w:rsid w:val="00864769"/>
    <w:rsid w:val="00864B66"/>
    <w:rsid w:val="00864D7B"/>
    <w:rsid w:val="008652B3"/>
    <w:rsid w:val="00865CEF"/>
    <w:rsid w:val="00866403"/>
    <w:rsid w:val="00867A05"/>
    <w:rsid w:val="00870249"/>
    <w:rsid w:val="00870476"/>
    <w:rsid w:val="00870AD8"/>
    <w:rsid w:val="00870B83"/>
    <w:rsid w:val="00871415"/>
    <w:rsid w:val="00872703"/>
    <w:rsid w:val="00872835"/>
    <w:rsid w:val="00873295"/>
    <w:rsid w:val="008734A0"/>
    <w:rsid w:val="00873B30"/>
    <w:rsid w:val="00873ED2"/>
    <w:rsid w:val="0087403F"/>
    <w:rsid w:val="0087440D"/>
    <w:rsid w:val="0087482E"/>
    <w:rsid w:val="0087494E"/>
    <w:rsid w:val="008749CD"/>
    <w:rsid w:val="00875BE5"/>
    <w:rsid w:val="008760E4"/>
    <w:rsid w:val="008768C3"/>
    <w:rsid w:val="00876B03"/>
    <w:rsid w:val="00876C6C"/>
    <w:rsid w:val="00877AAB"/>
    <w:rsid w:val="0088068A"/>
    <w:rsid w:val="008815EF"/>
    <w:rsid w:val="0088185D"/>
    <w:rsid w:val="00881CBB"/>
    <w:rsid w:val="00881FE3"/>
    <w:rsid w:val="00882F84"/>
    <w:rsid w:val="00884418"/>
    <w:rsid w:val="008846D5"/>
    <w:rsid w:val="00884889"/>
    <w:rsid w:val="0088492A"/>
    <w:rsid w:val="00884C6C"/>
    <w:rsid w:val="00884ED3"/>
    <w:rsid w:val="0088544D"/>
    <w:rsid w:val="008859F2"/>
    <w:rsid w:val="00885D36"/>
    <w:rsid w:val="00886816"/>
    <w:rsid w:val="008870F8"/>
    <w:rsid w:val="008872EA"/>
    <w:rsid w:val="00887D1A"/>
    <w:rsid w:val="00887F26"/>
    <w:rsid w:val="0089040E"/>
    <w:rsid w:val="00890671"/>
    <w:rsid w:val="00890734"/>
    <w:rsid w:val="00890817"/>
    <w:rsid w:val="008914F8"/>
    <w:rsid w:val="00892DA3"/>
    <w:rsid w:val="0089354D"/>
    <w:rsid w:val="00893B91"/>
    <w:rsid w:val="00893E9D"/>
    <w:rsid w:val="00894608"/>
    <w:rsid w:val="00894ED2"/>
    <w:rsid w:val="008957A1"/>
    <w:rsid w:val="00896DB6"/>
    <w:rsid w:val="008979B4"/>
    <w:rsid w:val="008A093A"/>
    <w:rsid w:val="008A13E0"/>
    <w:rsid w:val="008A15E7"/>
    <w:rsid w:val="008A1655"/>
    <w:rsid w:val="008A166F"/>
    <w:rsid w:val="008A1FC7"/>
    <w:rsid w:val="008A250C"/>
    <w:rsid w:val="008A25F5"/>
    <w:rsid w:val="008A2E2C"/>
    <w:rsid w:val="008A31F8"/>
    <w:rsid w:val="008A34FA"/>
    <w:rsid w:val="008A3514"/>
    <w:rsid w:val="008A3907"/>
    <w:rsid w:val="008A46B1"/>
    <w:rsid w:val="008A5084"/>
    <w:rsid w:val="008A520A"/>
    <w:rsid w:val="008A5AA9"/>
    <w:rsid w:val="008A5C11"/>
    <w:rsid w:val="008B1741"/>
    <w:rsid w:val="008B20B9"/>
    <w:rsid w:val="008B2296"/>
    <w:rsid w:val="008B28BD"/>
    <w:rsid w:val="008B3AF5"/>
    <w:rsid w:val="008B406F"/>
    <w:rsid w:val="008B483A"/>
    <w:rsid w:val="008B4B35"/>
    <w:rsid w:val="008B4B6F"/>
    <w:rsid w:val="008B53B9"/>
    <w:rsid w:val="008B5746"/>
    <w:rsid w:val="008B6BA1"/>
    <w:rsid w:val="008B6BA8"/>
    <w:rsid w:val="008C08C2"/>
    <w:rsid w:val="008C0A0A"/>
    <w:rsid w:val="008C0A49"/>
    <w:rsid w:val="008C1417"/>
    <w:rsid w:val="008C18FE"/>
    <w:rsid w:val="008C1F48"/>
    <w:rsid w:val="008C3273"/>
    <w:rsid w:val="008C37CA"/>
    <w:rsid w:val="008C4B38"/>
    <w:rsid w:val="008C4C5C"/>
    <w:rsid w:val="008C501E"/>
    <w:rsid w:val="008C51B7"/>
    <w:rsid w:val="008C594F"/>
    <w:rsid w:val="008C5EC8"/>
    <w:rsid w:val="008C6D62"/>
    <w:rsid w:val="008C6F3D"/>
    <w:rsid w:val="008C73BC"/>
    <w:rsid w:val="008C750E"/>
    <w:rsid w:val="008C75BE"/>
    <w:rsid w:val="008D0147"/>
    <w:rsid w:val="008D1957"/>
    <w:rsid w:val="008D1E92"/>
    <w:rsid w:val="008D22E6"/>
    <w:rsid w:val="008D2F01"/>
    <w:rsid w:val="008D33B2"/>
    <w:rsid w:val="008D35AD"/>
    <w:rsid w:val="008D36A7"/>
    <w:rsid w:val="008D4003"/>
    <w:rsid w:val="008D40BC"/>
    <w:rsid w:val="008D44D6"/>
    <w:rsid w:val="008D5363"/>
    <w:rsid w:val="008D551E"/>
    <w:rsid w:val="008D628F"/>
    <w:rsid w:val="008D6318"/>
    <w:rsid w:val="008D69AF"/>
    <w:rsid w:val="008D6EFA"/>
    <w:rsid w:val="008D72A1"/>
    <w:rsid w:val="008D7A42"/>
    <w:rsid w:val="008D7D0D"/>
    <w:rsid w:val="008E0329"/>
    <w:rsid w:val="008E0437"/>
    <w:rsid w:val="008E0682"/>
    <w:rsid w:val="008E129A"/>
    <w:rsid w:val="008E1B3D"/>
    <w:rsid w:val="008E213B"/>
    <w:rsid w:val="008E241B"/>
    <w:rsid w:val="008E2889"/>
    <w:rsid w:val="008E2DF2"/>
    <w:rsid w:val="008E3016"/>
    <w:rsid w:val="008E3129"/>
    <w:rsid w:val="008E3556"/>
    <w:rsid w:val="008E383C"/>
    <w:rsid w:val="008E3ED4"/>
    <w:rsid w:val="008E4052"/>
    <w:rsid w:val="008E41C9"/>
    <w:rsid w:val="008E43D2"/>
    <w:rsid w:val="008E4441"/>
    <w:rsid w:val="008E4812"/>
    <w:rsid w:val="008E4999"/>
    <w:rsid w:val="008E5A95"/>
    <w:rsid w:val="008E5AD0"/>
    <w:rsid w:val="008E5E03"/>
    <w:rsid w:val="008E6305"/>
    <w:rsid w:val="008E683B"/>
    <w:rsid w:val="008E71CC"/>
    <w:rsid w:val="008E7A29"/>
    <w:rsid w:val="008E7E7A"/>
    <w:rsid w:val="008E7F24"/>
    <w:rsid w:val="008F0645"/>
    <w:rsid w:val="008F0675"/>
    <w:rsid w:val="008F072E"/>
    <w:rsid w:val="008F22DC"/>
    <w:rsid w:val="008F2577"/>
    <w:rsid w:val="008F2CFB"/>
    <w:rsid w:val="008F2F96"/>
    <w:rsid w:val="008F3146"/>
    <w:rsid w:val="008F32E2"/>
    <w:rsid w:val="008F379C"/>
    <w:rsid w:val="008F4270"/>
    <w:rsid w:val="008F4ECB"/>
    <w:rsid w:val="008F4F71"/>
    <w:rsid w:val="008F5233"/>
    <w:rsid w:val="008F59B3"/>
    <w:rsid w:val="008F5CB7"/>
    <w:rsid w:val="008F5EE5"/>
    <w:rsid w:val="008F74F4"/>
    <w:rsid w:val="008F75DE"/>
    <w:rsid w:val="008F7D3A"/>
    <w:rsid w:val="008F7DFE"/>
    <w:rsid w:val="008F7F1B"/>
    <w:rsid w:val="009001B3"/>
    <w:rsid w:val="00900278"/>
    <w:rsid w:val="00900384"/>
    <w:rsid w:val="009005D1"/>
    <w:rsid w:val="00900D2A"/>
    <w:rsid w:val="009013ED"/>
    <w:rsid w:val="0090150B"/>
    <w:rsid w:val="00901D61"/>
    <w:rsid w:val="00901E3D"/>
    <w:rsid w:val="009026E3"/>
    <w:rsid w:val="00903CED"/>
    <w:rsid w:val="00904BA8"/>
    <w:rsid w:val="00905344"/>
    <w:rsid w:val="009057B5"/>
    <w:rsid w:val="00905B80"/>
    <w:rsid w:val="00906110"/>
    <w:rsid w:val="0090652C"/>
    <w:rsid w:val="00907436"/>
    <w:rsid w:val="0091002C"/>
    <w:rsid w:val="00910B35"/>
    <w:rsid w:val="00910C5C"/>
    <w:rsid w:val="009111E9"/>
    <w:rsid w:val="0091175B"/>
    <w:rsid w:val="0091176D"/>
    <w:rsid w:val="00911D3D"/>
    <w:rsid w:val="00912509"/>
    <w:rsid w:val="0091291E"/>
    <w:rsid w:val="00912AA8"/>
    <w:rsid w:val="009139C5"/>
    <w:rsid w:val="00913B26"/>
    <w:rsid w:val="00913E9F"/>
    <w:rsid w:val="00914C48"/>
    <w:rsid w:val="00914E59"/>
    <w:rsid w:val="00915953"/>
    <w:rsid w:val="009179A6"/>
    <w:rsid w:val="00917B6F"/>
    <w:rsid w:val="0092005A"/>
    <w:rsid w:val="0092010D"/>
    <w:rsid w:val="00920599"/>
    <w:rsid w:val="00920FB1"/>
    <w:rsid w:val="00921080"/>
    <w:rsid w:val="00921518"/>
    <w:rsid w:val="00921C6F"/>
    <w:rsid w:val="00921D36"/>
    <w:rsid w:val="00921D65"/>
    <w:rsid w:val="00921D90"/>
    <w:rsid w:val="00922855"/>
    <w:rsid w:val="009228F7"/>
    <w:rsid w:val="00922BBC"/>
    <w:rsid w:val="00922CE9"/>
    <w:rsid w:val="00922CFB"/>
    <w:rsid w:val="00922FBC"/>
    <w:rsid w:val="00923D3B"/>
    <w:rsid w:val="00923D3E"/>
    <w:rsid w:val="00924609"/>
    <w:rsid w:val="00924C83"/>
    <w:rsid w:val="00924D6D"/>
    <w:rsid w:val="00924DB4"/>
    <w:rsid w:val="009254ED"/>
    <w:rsid w:val="009264B1"/>
    <w:rsid w:val="00926521"/>
    <w:rsid w:val="00927749"/>
    <w:rsid w:val="00927897"/>
    <w:rsid w:val="00927986"/>
    <w:rsid w:val="0093035E"/>
    <w:rsid w:val="009308D9"/>
    <w:rsid w:val="00930B0A"/>
    <w:rsid w:val="009315F0"/>
    <w:rsid w:val="00931D17"/>
    <w:rsid w:val="00932374"/>
    <w:rsid w:val="00933190"/>
    <w:rsid w:val="0093319E"/>
    <w:rsid w:val="009334FA"/>
    <w:rsid w:val="009338BD"/>
    <w:rsid w:val="00933E49"/>
    <w:rsid w:val="0093432F"/>
    <w:rsid w:val="009345A5"/>
    <w:rsid w:val="0093486E"/>
    <w:rsid w:val="00935537"/>
    <w:rsid w:val="0093585B"/>
    <w:rsid w:val="0093589D"/>
    <w:rsid w:val="00935B1A"/>
    <w:rsid w:val="00935BED"/>
    <w:rsid w:val="00935C21"/>
    <w:rsid w:val="00935FFD"/>
    <w:rsid w:val="009371E8"/>
    <w:rsid w:val="009378F9"/>
    <w:rsid w:val="00940263"/>
    <w:rsid w:val="0094048C"/>
    <w:rsid w:val="00940D49"/>
    <w:rsid w:val="00941201"/>
    <w:rsid w:val="00941FC9"/>
    <w:rsid w:val="00942610"/>
    <w:rsid w:val="009431D5"/>
    <w:rsid w:val="009437D3"/>
    <w:rsid w:val="00943CC4"/>
    <w:rsid w:val="00943E89"/>
    <w:rsid w:val="00944134"/>
    <w:rsid w:val="009448C0"/>
    <w:rsid w:val="00944E99"/>
    <w:rsid w:val="009457FE"/>
    <w:rsid w:val="009464E7"/>
    <w:rsid w:val="00947056"/>
    <w:rsid w:val="0095122C"/>
    <w:rsid w:val="00951613"/>
    <w:rsid w:val="00951C1A"/>
    <w:rsid w:val="00951DB2"/>
    <w:rsid w:val="009524F6"/>
    <w:rsid w:val="009532A8"/>
    <w:rsid w:val="00953366"/>
    <w:rsid w:val="00953BB3"/>
    <w:rsid w:val="0095418B"/>
    <w:rsid w:val="009541C1"/>
    <w:rsid w:val="00954202"/>
    <w:rsid w:val="0095423C"/>
    <w:rsid w:val="00954498"/>
    <w:rsid w:val="0095452F"/>
    <w:rsid w:val="00954DFF"/>
    <w:rsid w:val="00955A19"/>
    <w:rsid w:val="00955E18"/>
    <w:rsid w:val="0095679F"/>
    <w:rsid w:val="009571AA"/>
    <w:rsid w:val="009575AF"/>
    <w:rsid w:val="009576F7"/>
    <w:rsid w:val="0095792C"/>
    <w:rsid w:val="00957DB9"/>
    <w:rsid w:val="00957F1B"/>
    <w:rsid w:val="00960403"/>
    <w:rsid w:val="009606E2"/>
    <w:rsid w:val="009607DE"/>
    <w:rsid w:val="00960879"/>
    <w:rsid w:val="009608B8"/>
    <w:rsid w:val="00960BF0"/>
    <w:rsid w:val="009615AD"/>
    <w:rsid w:val="00961A3E"/>
    <w:rsid w:val="00963901"/>
    <w:rsid w:val="0096421F"/>
    <w:rsid w:val="00964C3D"/>
    <w:rsid w:val="009652B5"/>
    <w:rsid w:val="009657C9"/>
    <w:rsid w:val="009657F5"/>
    <w:rsid w:val="00965F2E"/>
    <w:rsid w:val="009660AB"/>
    <w:rsid w:val="00967CDB"/>
    <w:rsid w:val="00967F34"/>
    <w:rsid w:val="0097015E"/>
    <w:rsid w:val="00970510"/>
    <w:rsid w:val="009705E9"/>
    <w:rsid w:val="009707CB"/>
    <w:rsid w:val="009708A5"/>
    <w:rsid w:val="009715E1"/>
    <w:rsid w:val="00971726"/>
    <w:rsid w:val="009717EC"/>
    <w:rsid w:val="009723AB"/>
    <w:rsid w:val="009724DD"/>
    <w:rsid w:val="00972E73"/>
    <w:rsid w:val="00974301"/>
    <w:rsid w:val="009746E2"/>
    <w:rsid w:val="00974EA1"/>
    <w:rsid w:val="0097598C"/>
    <w:rsid w:val="00975DCF"/>
    <w:rsid w:val="009760A0"/>
    <w:rsid w:val="009762E1"/>
    <w:rsid w:val="009777D6"/>
    <w:rsid w:val="0097793C"/>
    <w:rsid w:val="0098000E"/>
    <w:rsid w:val="00980120"/>
    <w:rsid w:val="009804AE"/>
    <w:rsid w:val="00980C4E"/>
    <w:rsid w:val="0098172C"/>
    <w:rsid w:val="00981C5D"/>
    <w:rsid w:val="00981D30"/>
    <w:rsid w:val="00981FF6"/>
    <w:rsid w:val="0098210D"/>
    <w:rsid w:val="00982124"/>
    <w:rsid w:val="0098327F"/>
    <w:rsid w:val="00983CED"/>
    <w:rsid w:val="00983F1C"/>
    <w:rsid w:val="00983FD4"/>
    <w:rsid w:val="0098468E"/>
    <w:rsid w:val="00984B2F"/>
    <w:rsid w:val="00984D98"/>
    <w:rsid w:val="00985900"/>
    <w:rsid w:val="0098629E"/>
    <w:rsid w:val="00986940"/>
    <w:rsid w:val="009871CA"/>
    <w:rsid w:val="00987773"/>
    <w:rsid w:val="00987AE7"/>
    <w:rsid w:val="00987C46"/>
    <w:rsid w:val="0099004B"/>
    <w:rsid w:val="00990599"/>
    <w:rsid w:val="009907E7"/>
    <w:rsid w:val="00990DC5"/>
    <w:rsid w:val="00991141"/>
    <w:rsid w:val="00991157"/>
    <w:rsid w:val="00993064"/>
    <w:rsid w:val="00993252"/>
    <w:rsid w:val="00993AC0"/>
    <w:rsid w:val="00993C29"/>
    <w:rsid w:val="00994058"/>
    <w:rsid w:val="009943F7"/>
    <w:rsid w:val="0099466E"/>
    <w:rsid w:val="00994841"/>
    <w:rsid w:val="009948BD"/>
    <w:rsid w:val="00995312"/>
    <w:rsid w:val="00995618"/>
    <w:rsid w:val="00995D76"/>
    <w:rsid w:val="00996409"/>
    <w:rsid w:val="00996BA9"/>
    <w:rsid w:val="00996F9F"/>
    <w:rsid w:val="00997357"/>
    <w:rsid w:val="009A0426"/>
    <w:rsid w:val="009A0F47"/>
    <w:rsid w:val="009A1408"/>
    <w:rsid w:val="009A1951"/>
    <w:rsid w:val="009A206E"/>
    <w:rsid w:val="009A20D8"/>
    <w:rsid w:val="009A216F"/>
    <w:rsid w:val="009A28E5"/>
    <w:rsid w:val="009A297A"/>
    <w:rsid w:val="009A2B75"/>
    <w:rsid w:val="009A31AE"/>
    <w:rsid w:val="009A38EB"/>
    <w:rsid w:val="009A396B"/>
    <w:rsid w:val="009A3F09"/>
    <w:rsid w:val="009A4079"/>
    <w:rsid w:val="009A4242"/>
    <w:rsid w:val="009A4341"/>
    <w:rsid w:val="009A4827"/>
    <w:rsid w:val="009A4932"/>
    <w:rsid w:val="009A4B8D"/>
    <w:rsid w:val="009A6BA9"/>
    <w:rsid w:val="009A77DA"/>
    <w:rsid w:val="009B0A1E"/>
    <w:rsid w:val="009B0F41"/>
    <w:rsid w:val="009B1300"/>
    <w:rsid w:val="009B1CFF"/>
    <w:rsid w:val="009B2375"/>
    <w:rsid w:val="009B24B0"/>
    <w:rsid w:val="009B30F6"/>
    <w:rsid w:val="009B35B3"/>
    <w:rsid w:val="009B3DB2"/>
    <w:rsid w:val="009B49E1"/>
    <w:rsid w:val="009B4ACB"/>
    <w:rsid w:val="009B51B6"/>
    <w:rsid w:val="009B556D"/>
    <w:rsid w:val="009B5AF1"/>
    <w:rsid w:val="009B5AF7"/>
    <w:rsid w:val="009B6D26"/>
    <w:rsid w:val="009B7142"/>
    <w:rsid w:val="009B757C"/>
    <w:rsid w:val="009B775D"/>
    <w:rsid w:val="009B7F1D"/>
    <w:rsid w:val="009B7F36"/>
    <w:rsid w:val="009B7FB7"/>
    <w:rsid w:val="009C028B"/>
    <w:rsid w:val="009C03D8"/>
    <w:rsid w:val="009C0414"/>
    <w:rsid w:val="009C0512"/>
    <w:rsid w:val="009C0CCE"/>
    <w:rsid w:val="009C15C9"/>
    <w:rsid w:val="009C19EC"/>
    <w:rsid w:val="009C1B20"/>
    <w:rsid w:val="009C21A8"/>
    <w:rsid w:val="009C26EE"/>
    <w:rsid w:val="009C277F"/>
    <w:rsid w:val="009C3151"/>
    <w:rsid w:val="009C3CCB"/>
    <w:rsid w:val="009C43D7"/>
    <w:rsid w:val="009C57D2"/>
    <w:rsid w:val="009C59CE"/>
    <w:rsid w:val="009C5E9E"/>
    <w:rsid w:val="009C643F"/>
    <w:rsid w:val="009C645A"/>
    <w:rsid w:val="009C6903"/>
    <w:rsid w:val="009C7512"/>
    <w:rsid w:val="009C75BA"/>
    <w:rsid w:val="009C797A"/>
    <w:rsid w:val="009C79C7"/>
    <w:rsid w:val="009C7A90"/>
    <w:rsid w:val="009C7FF6"/>
    <w:rsid w:val="009D02C0"/>
    <w:rsid w:val="009D1070"/>
    <w:rsid w:val="009D209B"/>
    <w:rsid w:val="009D3303"/>
    <w:rsid w:val="009D3793"/>
    <w:rsid w:val="009D38FA"/>
    <w:rsid w:val="009D531E"/>
    <w:rsid w:val="009D5BDA"/>
    <w:rsid w:val="009D6246"/>
    <w:rsid w:val="009D651F"/>
    <w:rsid w:val="009D6885"/>
    <w:rsid w:val="009D708D"/>
    <w:rsid w:val="009D7880"/>
    <w:rsid w:val="009E01F3"/>
    <w:rsid w:val="009E0408"/>
    <w:rsid w:val="009E041D"/>
    <w:rsid w:val="009E0AA0"/>
    <w:rsid w:val="009E0BF3"/>
    <w:rsid w:val="009E1034"/>
    <w:rsid w:val="009E17BB"/>
    <w:rsid w:val="009E1921"/>
    <w:rsid w:val="009E2820"/>
    <w:rsid w:val="009E2F83"/>
    <w:rsid w:val="009E32A2"/>
    <w:rsid w:val="009E344C"/>
    <w:rsid w:val="009E36E5"/>
    <w:rsid w:val="009E3AE2"/>
    <w:rsid w:val="009E531A"/>
    <w:rsid w:val="009E5E9E"/>
    <w:rsid w:val="009E6CDF"/>
    <w:rsid w:val="009E6D3B"/>
    <w:rsid w:val="009E76D7"/>
    <w:rsid w:val="009E7879"/>
    <w:rsid w:val="009F047F"/>
    <w:rsid w:val="009F145E"/>
    <w:rsid w:val="009F16C2"/>
    <w:rsid w:val="009F1FC4"/>
    <w:rsid w:val="009F2366"/>
    <w:rsid w:val="009F3251"/>
    <w:rsid w:val="009F3737"/>
    <w:rsid w:val="009F37FE"/>
    <w:rsid w:val="009F412F"/>
    <w:rsid w:val="009F43C6"/>
    <w:rsid w:val="009F47A4"/>
    <w:rsid w:val="009F4CF4"/>
    <w:rsid w:val="009F51FB"/>
    <w:rsid w:val="009F53B7"/>
    <w:rsid w:val="009F5A3B"/>
    <w:rsid w:val="009F5C20"/>
    <w:rsid w:val="009F5D8D"/>
    <w:rsid w:val="009F71DA"/>
    <w:rsid w:val="009F752F"/>
    <w:rsid w:val="009F76E7"/>
    <w:rsid w:val="009F78FD"/>
    <w:rsid w:val="009F7FD2"/>
    <w:rsid w:val="00A00208"/>
    <w:rsid w:val="00A00C9C"/>
    <w:rsid w:val="00A01373"/>
    <w:rsid w:val="00A017B6"/>
    <w:rsid w:val="00A017C6"/>
    <w:rsid w:val="00A01868"/>
    <w:rsid w:val="00A01D5C"/>
    <w:rsid w:val="00A0329E"/>
    <w:rsid w:val="00A03420"/>
    <w:rsid w:val="00A0374D"/>
    <w:rsid w:val="00A04614"/>
    <w:rsid w:val="00A04C34"/>
    <w:rsid w:val="00A051FD"/>
    <w:rsid w:val="00A0524C"/>
    <w:rsid w:val="00A06702"/>
    <w:rsid w:val="00A073B9"/>
    <w:rsid w:val="00A1004B"/>
    <w:rsid w:val="00A113E7"/>
    <w:rsid w:val="00A11B0A"/>
    <w:rsid w:val="00A11B4B"/>
    <w:rsid w:val="00A11D67"/>
    <w:rsid w:val="00A12088"/>
    <w:rsid w:val="00A120C8"/>
    <w:rsid w:val="00A12887"/>
    <w:rsid w:val="00A12DCA"/>
    <w:rsid w:val="00A12E91"/>
    <w:rsid w:val="00A12F2D"/>
    <w:rsid w:val="00A13578"/>
    <w:rsid w:val="00A13C3F"/>
    <w:rsid w:val="00A1531C"/>
    <w:rsid w:val="00A15FF2"/>
    <w:rsid w:val="00A17700"/>
    <w:rsid w:val="00A21605"/>
    <w:rsid w:val="00A224AB"/>
    <w:rsid w:val="00A22847"/>
    <w:rsid w:val="00A22B0A"/>
    <w:rsid w:val="00A2308B"/>
    <w:rsid w:val="00A240F7"/>
    <w:rsid w:val="00A243EC"/>
    <w:rsid w:val="00A246D1"/>
    <w:rsid w:val="00A24ECA"/>
    <w:rsid w:val="00A25EFE"/>
    <w:rsid w:val="00A261B4"/>
    <w:rsid w:val="00A262CE"/>
    <w:rsid w:val="00A2646D"/>
    <w:rsid w:val="00A269CC"/>
    <w:rsid w:val="00A26AD9"/>
    <w:rsid w:val="00A2711E"/>
    <w:rsid w:val="00A27247"/>
    <w:rsid w:val="00A27B65"/>
    <w:rsid w:val="00A3058D"/>
    <w:rsid w:val="00A30F44"/>
    <w:rsid w:val="00A31CE0"/>
    <w:rsid w:val="00A3210D"/>
    <w:rsid w:val="00A322AE"/>
    <w:rsid w:val="00A329C3"/>
    <w:rsid w:val="00A339BE"/>
    <w:rsid w:val="00A33FB9"/>
    <w:rsid w:val="00A3491F"/>
    <w:rsid w:val="00A34DBB"/>
    <w:rsid w:val="00A35F4E"/>
    <w:rsid w:val="00A36541"/>
    <w:rsid w:val="00A36968"/>
    <w:rsid w:val="00A36F29"/>
    <w:rsid w:val="00A379DB"/>
    <w:rsid w:val="00A37BA3"/>
    <w:rsid w:val="00A407D8"/>
    <w:rsid w:val="00A40A20"/>
    <w:rsid w:val="00A410CF"/>
    <w:rsid w:val="00A41262"/>
    <w:rsid w:val="00A414DD"/>
    <w:rsid w:val="00A42ABC"/>
    <w:rsid w:val="00A434C0"/>
    <w:rsid w:val="00A4360E"/>
    <w:rsid w:val="00A43A2A"/>
    <w:rsid w:val="00A43D92"/>
    <w:rsid w:val="00A43E3E"/>
    <w:rsid w:val="00A44A5D"/>
    <w:rsid w:val="00A44E1A"/>
    <w:rsid w:val="00A450D4"/>
    <w:rsid w:val="00A45259"/>
    <w:rsid w:val="00A452B3"/>
    <w:rsid w:val="00A453CA"/>
    <w:rsid w:val="00A4548F"/>
    <w:rsid w:val="00A505D6"/>
    <w:rsid w:val="00A50E26"/>
    <w:rsid w:val="00A5119F"/>
    <w:rsid w:val="00A523C8"/>
    <w:rsid w:val="00A5254D"/>
    <w:rsid w:val="00A52564"/>
    <w:rsid w:val="00A526C3"/>
    <w:rsid w:val="00A529D3"/>
    <w:rsid w:val="00A52B01"/>
    <w:rsid w:val="00A52D3A"/>
    <w:rsid w:val="00A536D6"/>
    <w:rsid w:val="00A5385B"/>
    <w:rsid w:val="00A5452E"/>
    <w:rsid w:val="00A546B4"/>
    <w:rsid w:val="00A548D4"/>
    <w:rsid w:val="00A54998"/>
    <w:rsid w:val="00A55A13"/>
    <w:rsid w:val="00A55A3F"/>
    <w:rsid w:val="00A55FCE"/>
    <w:rsid w:val="00A560CE"/>
    <w:rsid w:val="00A573E4"/>
    <w:rsid w:val="00A608AE"/>
    <w:rsid w:val="00A60C2D"/>
    <w:rsid w:val="00A613ED"/>
    <w:rsid w:val="00A61617"/>
    <w:rsid w:val="00A626E9"/>
    <w:rsid w:val="00A629D8"/>
    <w:rsid w:val="00A636B4"/>
    <w:rsid w:val="00A6442C"/>
    <w:rsid w:val="00A650C6"/>
    <w:rsid w:val="00A65C27"/>
    <w:rsid w:val="00A66159"/>
    <w:rsid w:val="00A66431"/>
    <w:rsid w:val="00A66512"/>
    <w:rsid w:val="00A66950"/>
    <w:rsid w:val="00A66E8B"/>
    <w:rsid w:val="00A70401"/>
    <w:rsid w:val="00A706F3"/>
    <w:rsid w:val="00A70AA4"/>
    <w:rsid w:val="00A7109F"/>
    <w:rsid w:val="00A71B52"/>
    <w:rsid w:val="00A73894"/>
    <w:rsid w:val="00A73978"/>
    <w:rsid w:val="00A7473E"/>
    <w:rsid w:val="00A758BC"/>
    <w:rsid w:val="00A75A9F"/>
    <w:rsid w:val="00A76AFB"/>
    <w:rsid w:val="00A76F0C"/>
    <w:rsid w:val="00A777D3"/>
    <w:rsid w:val="00A778B8"/>
    <w:rsid w:val="00A779E3"/>
    <w:rsid w:val="00A8077B"/>
    <w:rsid w:val="00A80D05"/>
    <w:rsid w:val="00A81973"/>
    <w:rsid w:val="00A81FDB"/>
    <w:rsid w:val="00A825D6"/>
    <w:rsid w:val="00A825EF"/>
    <w:rsid w:val="00A832D8"/>
    <w:rsid w:val="00A8341A"/>
    <w:rsid w:val="00A83DDC"/>
    <w:rsid w:val="00A843E9"/>
    <w:rsid w:val="00A84C83"/>
    <w:rsid w:val="00A84F6C"/>
    <w:rsid w:val="00A8547F"/>
    <w:rsid w:val="00A8732D"/>
    <w:rsid w:val="00A87365"/>
    <w:rsid w:val="00A8761D"/>
    <w:rsid w:val="00A87BF4"/>
    <w:rsid w:val="00A9008D"/>
    <w:rsid w:val="00A900CF"/>
    <w:rsid w:val="00A902B1"/>
    <w:rsid w:val="00A90737"/>
    <w:rsid w:val="00A90A9E"/>
    <w:rsid w:val="00A90CF8"/>
    <w:rsid w:val="00A91020"/>
    <w:rsid w:val="00A91083"/>
    <w:rsid w:val="00A91640"/>
    <w:rsid w:val="00A91641"/>
    <w:rsid w:val="00A927BA"/>
    <w:rsid w:val="00A93255"/>
    <w:rsid w:val="00A936BB"/>
    <w:rsid w:val="00A9407B"/>
    <w:rsid w:val="00A94157"/>
    <w:rsid w:val="00A943D3"/>
    <w:rsid w:val="00A94700"/>
    <w:rsid w:val="00A94FDA"/>
    <w:rsid w:val="00A957D6"/>
    <w:rsid w:val="00A95990"/>
    <w:rsid w:val="00A95B89"/>
    <w:rsid w:val="00A95D11"/>
    <w:rsid w:val="00A9604C"/>
    <w:rsid w:val="00A96735"/>
    <w:rsid w:val="00A96F44"/>
    <w:rsid w:val="00A97594"/>
    <w:rsid w:val="00AA00F0"/>
    <w:rsid w:val="00AA00FF"/>
    <w:rsid w:val="00AA0106"/>
    <w:rsid w:val="00AA0451"/>
    <w:rsid w:val="00AA06B2"/>
    <w:rsid w:val="00AA0DA8"/>
    <w:rsid w:val="00AA119B"/>
    <w:rsid w:val="00AA131D"/>
    <w:rsid w:val="00AA135E"/>
    <w:rsid w:val="00AA146A"/>
    <w:rsid w:val="00AA1A2A"/>
    <w:rsid w:val="00AA2DB0"/>
    <w:rsid w:val="00AA2F58"/>
    <w:rsid w:val="00AA419A"/>
    <w:rsid w:val="00AA453D"/>
    <w:rsid w:val="00AA474B"/>
    <w:rsid w:val="00AA50EA"/>
    <w:rsid w:val="00AA5156"/>
    <w:rsid w:val="00AA5219"/>
    <w:rsid w:val="00AA62BA"/>
    <w:rsid w:val="00AA63B0"/>
    <w:rsid w:val="00AA6A35"/>
    <w:rsid w:val="00AA6FDB"/>
    <w:rsid w:val="00AA7739"/>
    <w:rsid w:val="00AA7BF6"/>
    <w:rsid w:val="00AB0233"/>
    <w:rsid w:val="00AB09E4"/>
    <w:rsid w:val="00AB0B9E"/>
    <w:rsid w:val="00AB0BCA"/>
    <w:rsid w:val="00AB13C2"/>
    <w:rsid w:val="00AB4177"/>
    <w:rsid w:val="00AB4280"/>
    <w:rsid w:val="00AB4BCF"/>
    <w:rsid w:val="00AB5157"/>
    <w:rsid w:val="00AB54A4"/>
    <w:rsid w:val="00AB5BAB"/>
    <w:rsid w:val="00AB632D"/>
    <w:rsid w:val="00AB77C6"/>
    <w:rsid w:val="00AB7EDA"/>
    <w:rsid w:val="00AC01F4"/>
    <w:rsid w:val="00AC045F"/>
    <w:rsid w:val="00AC0A5D"/>
    <w:rsid w:val="00AC0E62"/>
    <w:rsid w:val="00AC1052"/>
    <w:rsid w:val="00AC2822"/>
    <w:rsid w:val="00AC38DE"/>
    <w:rsid w:val="00AC3D9E"/>
    <w:rsid w:val="00AC526F"/>
    <w:rsid w:val="00AC555D"/>
    <w:rsid w:val="00AC6E9B"/>
    <w:rsid w:val="00AC71D4"/>
    <w:rsid w:val="00AC77F0"/>
    <w:rsid w:val="00AC7969"/>
    <w:rsid w:val="00AD02EE"/>
    <w:rsid w:val="00AD06B7"/>
    <w:rsid w:val="00AD14C0"/>
    <w:rsid w:val="00AD20F1"/>
    <w:rsid w:val="00AD2B79"/>
    <w:rsid w:val="00AD2CCD"/>
    <w:rsid w:val="00AD3311"/>
    <w:rsid w:val="00AD36A1"/>
    <w:rsid w:val="00AD3ABF"/>
    <w:rsid w:val="00AD3CDE"/>
    <w:rsid w:val="00AD3D7B"/>
    <w:rsid w:val="00AD4192"/>
    <w:rsid w:val="00AD41A4"/>
    <w:rsid w:val="00AD45CF"/>
    <w:rsid w:val="00AD4B1D"/>
    <w:rsid w:val="00AD4C5F"/>
    <w:rsid w:val="00AD57C0"/>
    <w:rsid w:val="00AD5EC5"/>
    <w:rsid w:val="00AD5EF3"/>
    <w:rsid w:val="00AD655A"/>
    <w:rsid w:val="00AD6A29"/>
    <w:rsid w:val="00AD7075"/>
    <w:rsid w:val="00AD72EA"/>
    <w:rsid w:val="00AD77C1"/>
    <w:rsid w:val="00AD7836"/>
    <w:rsid w:val="00AD7F2E"/>
    <w:rsid w:val="00AE0424"/>
    <w:rsid w:val="00AE04E3"/>
    <w:rsid w:val="00AE0756"/>
    <w:rsid w:val="00AE0AD7"/>
    <w:rsid w:val="00AE0CA4"/>
    <w:rsid w:val="00AE143B"/>
    <w:rsid w:val="00AE1F6C"/>
    <w:rsid w:val="00AE2377"/>
    <w:rsid w:val="00AE24A8"/>
    <w:rsid w:val="00AE297F"/>
    <w:rsid w:val="00AE2FFD"/>
    <w:rsid w:val="00AE3166"/>
    <w:rsid w:val="00AE33F2"/>
    <w:rsid w:val="00AE3629"/>
    <w:rsid w:val="00AE36BB"/>
    <w:rsid w:val="00AE4132"/>
    <w:rsid w:val="00AE43CB"/>
    <w:rsid w:val="00AE48CC"/>
    <w:rsid w:val="00AE4D4D"/>
    <w:rsid w:val="00AE4F0C"/>
    <w:rsid w:val="00AE5229"/>
    <w:rsid w:val="00AE5B43"/>
    <w:rsid w:val="00AE6B9A"/>
    <w:rsid w:val="00AE6FD5"/>
    <w:rsid w:val="00AE7001"/>
    <w:rsid w:val="00AF05C1"/>
    <w:rsid w:val="00AF0988"/>
    <w:rsid w:val="00AF0D49"/>
    <w:rsid w:val="00AF22C8"/>
    <w:rsid w:val="00AF2CF5"/>
    <w:rsid w:val="00AF2E24"/>
    <w:rsid w:val="00AF2E87"/>
    <w:rsid w:val="00AF2F5D"/>
    <w:rsid w:val="00AF2F9E"/>
    <w:rsid w:val="00AF3587"/>
    <w:rsid w:val="00AF44D5"/>
    <w:rsid w:val="00AF47BF"/>
    <w:rsid w:val="00AF4DBA"/>
    <w:rsid w:val="00AF552A"/>
    <w:rsid w:val="00AF555B"/>
    <w:rsid w:val="00AF5677"/>
    <w:rsid w:val="00AF600F"/>
    <w:rsid w:val="00AF706D"/>
    <w:rsid w:val="00AF7954"/>
    <w:rsid w:val="00AF7BCB"/>
    <w:rsid w:val="00AF7C39"/>
    <w:rsid w:val="00B0042E"/>
    <w:rsid w:val="00B005A7"/>
    <w:rsid w:val="00B00749"/>
    <w:rsid w:val="00B00A56"/>
    <w:rsid w:val="00B00DEB"/>
    <w:rsid w:val="00B00E41"/>
    <w:rsid w:val="00B01434"/>
    <w:rsid w:val="00B017D5"/>
    <w:rsid w:val="00B02091"/>
    <w:rsid w:val="00B028B5"/>
    <w:rsid w:val="00B032DC"/>
    <w:rsid w:val="00B034DA"/>
    <w:rsid w:val="00B0360C"/>
    <w:rsid w:val="00B03CCF"/>
    <w:rsid w:val="00B03E05"/>
    <w:rsid w:val="00B043CC"/>
    <w:rsid w:val="00B0488F"/>
    <w:rsid w:val="00B04D3C"/>
    <w:rsid w:val="00B059BD"/>
    <w:rsid w:val="00B05E46"/>
    <w:rsid w:val="00B05EFB"/>
    <w:rsid w:val="00B069D6"/>
    <w:rsid w:val="00B078AE"/>
    <w:rsid w:val="00B106C2"/>
    <w:rsid w:val="00B10B11"/>
    <w:rsid w:val="00B11B7F"/>
    <w:rsid w:val="00B11F91"/>
    <w:rsid w:val="00B125C0"/>
    <w:rsid w:val="00B134EC"/>
    <w:rsid w:val="00B1355C"/>
    <w:rsid w:val="00B13753"/>
    <w:rsid w:val="00B1390E"/>
    <w:rsid w:val="00B13AE0"/>
    <w:rsid w:val="00B13B3B"/>
    <w:rsid w:val="00B13C7A"/>
    <w:rsid w:val="00B144FD"/>
    <w:rsid w:val="00B15327"/>
    <w:rsid w:val="00B1543C"/>
    <w:rsid w:val="00B154C7"/>
    <w:rsid w:val="00B15587"/>
    <w:rsid w:val="00B1665F"/>
    <w:rsid w:val="00B1680E"/>
    <w:rsid w:val="00B16870"/>
    <w:rsid w:val="00B1705A"/>
    <w:rsid w:val="00B175D9"/>
    <w:rsid w:val="00B20E49"/>
    <w:rsid w:val="00B21F3C"/>
    <w:rsid w:val="00B22977"/>
    <w:rsid w:val="00B22FBF"/>
    <w:rsid w:val="00B23077"/>
    <w:rsid w:val="00B23587"/>
    <w:rsid w:val="00B2402C"/>
    <w:rsid w:val="00B24239"/>
    <w:rsid w:val="00B24607"/>
    <w:rsid w:val="00B25002"/>
    <w:rsid w:val="00B253C9"/>
    <w:rsid w:val="00B25B79"/>
    <w:rsid w:val="00B26DD7"/>
    <w:rsid w:val="00B273E8"/>
    <w:rsid w:val="00B27881"/>
    <w:rsid w:val="00B30631"/>
    <w:rsid w:val="00B31E22"/>
    <w:rsid w:val="00B3202C"/>
    <w:rsid w:val="00B320BB"/>
    <w:rsid w:val="00B3212F"/>
    <w:rsid w:val="00B32498"/>
    <w:rsid w:val="00B32728"/>
    <w:rsid w:val="00B32D81"/>
    <w:rsid w:val="00B32ED7"/>
    <w:rsid w:val="00B32FE0"/>
    <w:rsid w:val="00B32FF3"/>
    <w:rsid w:val="00B331F5"/>
    <w:rsid w:val="00B33289"/>
    <w:rsid w:val="00B336FB"/>
    <w:rsid w:val="00B339F2"/>
    <w:rsid w:val="00B33C32"/>
    <w:rsid w:val="00B34B47"/>
    <w:rsid w:val="00B34E2B"/>
    <w:rsid w:val="00B35010"/>
    <w:rsid w:val="00B356B0"/>
    <w:rsid w:val="00B3571E"/>
    <w:rsid w:val="00B35AFB"/>
    <w:rsid w:val="00B36E3B"/>
    <w:rsid w:val="00B40070"/>
    <w:rsid w:val="00B419AE"/>
    <w:rsid w:val="00B41D06"/>
    <w:rsid w:val="00B42389"/>
    <w:rsid w:val="00B423CA"/>
    <w:rsid w:val="00B4485E"/>
    <w:rsid w:val="00B44FE0"/>
    <w:rsid w:val="00B45049"/>
    <w:rsid w:val="00B45965"/>
    <w:rsid w:val="00B45B01"/>
    <w:rsid w:val="00B45BDD"/>
    <w:rsid w:val="00B46034"/>
    <w:rsid w:val="00B46612"/>
    <w:rsid w:val="00B46816"/>
    <w:rsid w:val="00B46905"/>
    <w:rsid w:val="00B46DDB"/>
    <w:rsid w:val="00B476E1"/>
    <w:rsid w:val="00B477C7"/>
    <w:rsid w:val="00B47965"/>
    <w:rsid w:val="00B47BF2"/>
    <w:rsid w:val="00B50505"/>
    <w:rsid w:val="00B51681"/>
    <w:rsid w:val="00B51697"/>
    <w:rsid w:val="00B5199C"/>
    <w:rsid w:val="00B51B10"/>
    <w:rsid w:val="00B51E17"/>
    <w:rsid w:val="00B51F9D"/>
    <w:rsid w:val="00B52105"/>
    <w:rsid w:val="00B52358"/>
    <w:rsid w:val="00B52416"/>
    <w:rsid w:val="00B543EF"/>
    <w:rsid w:val="00B54988"/>
    <w:rsid w:val="00B54BCC"/>
    <w:rsid w:val="00B54C03"/>
    <w:rsid w:val="00B54DA8"/>
    <w:rsid w:val="00B55060"/>
    <w:rsid w:val="00B55349"/>
    <w:rsid w:val="00B55AEF"/>
    <w:rsid w:val="00B55CF6"/>
    <w:rsid w:val="00B565E3"/>
    <w:rsid w:val="00B56B67"/>
    <w:rsid w:val="00B56FEF"/>
    <w:rsid w:val="00B57E18"/>
    <w:rsid w:val="00B61038"/>
    <w:rsid w:val="00B61791"/>
    <w:rsid w:val="00B61F5B"/>
    <w:rsid w:val="00B623C3"/>
    <w:rsid w:val="00B624F2"/>
    <w:rsid w:val="00B6255C"/>
    <w:rsid w:val="00B62607"/>
    <w:rsid w:val="00B6262E"/>
    <w:rsid w:val="00B62A57"/>
    <w:rsid w:val="00B62D6F"/>
    <w:rsid w:val="00B62EF5"/>
    <w:rsid w:val="00B63155"/>
    <w:rsid w:val="00B63200"/>
    <w:rsid w:val="00B63752"/>
    <w:rsid w:val="00B6400A"/>
    <w:rsid w:val="00B6420F"/>
    <w:rsid w:val="00B6436B"/>
    <w:rsid w:val="00B65166"/>
    <w:rsid w:val="00B65279"/>
    <w:rsid w:val="00B6547E"/>
    <w:rsid w:val="00B655ED"/>
    <w:rsid w:val="00B65E2B"/>
    <w:rsid w:val="00B66B1D"/>
    <w:rsid w:val="00B66BA1"/>
    <w:rsid w:val="00B67F93"/>
    <w:rsid w:val="00B7041B"/>
    <w:rsid w:val="00B7074C"/>
    <w:rsid w:val="00B70903"/>
    <w:rsid w:val="00B71037"/>
    <w:rsid w:val="00B71D20"/>
    <w:rsid w:val="00B71D3D"/>
    <w:rsid w:val="00B71DB5"/>
    <w:rsid w:val="00B72FBB"/>
    <w:rsid w:val="00B730C7"/>
    <w:rsid w:val="00B732E7"/>
    <w:rsid w:val="00B73757"/>
    <w:rsid w:val="00B737BB"/>
    <w:rsid w:val="00B73AF7"/>
    <w:rsid w:val="00B74110"/>
    <w:rsid w:val="00B7418D"/>
    <w:rsid w:val="00B7476C"/>
    <w:rsid w:val="00B7495D"/>
    <w:rsid w:val="00B749D8"/>
    <w:rsid w:val="00B74B27"/>
    <w:rsid w:val="00B75941"/>
    <w:rsid w:val="00B75C53"/>
    <w:rsid w:val="00B76169"/>
    <w:rsid w:val="00B76377"/>
    <w:rsid w:val="00B76AB0"/>
    <w:rsid w:val="00B771DF"/>
    <w:rsid w:val="00B77430"/>
    <w:rsid w:val="00B77BA1"/>
    <w:rsid w:val="00B812C5"/>
    <w:rsid w:val="00B815B8"/>
    <w:rsid w:val="00B81A3B"/>
    <w:rsid w:val="00B81BA4"/>
    <w:rsid w:val="00B81F02"/>
    <w:rsid w:val="00B8229E"/>
    <w:rsid w:val="00B82A11"/>
    <w:rsid w:val="00B82B12"/>
    <w:rsid w:val="00B835E5"/>
    <w:rsid w:val="00B841D2"/>
    <w:rsid w:val="00B84FCB"/>
    <w:rsid w:val="00B8590B"/>
    <w:rsid w:val="00B861A0"/>
    <w:rsid w:val="00B86787"/>
    <w:rsid w:val="00B86BE2"/>
    <w:rsid w:val="00B86DCB"/>
    <w:rsid w:val="00B871C0"/>
    <w:rsid w:val="00B87908"/>
    <w:rsid w:val="00B9017A"/>
    <w:rsid w:val="00B902F4"/>
    <w:rsid w:val="00B903CF"/>
    <w:rsid w:val="00B911A7"/>
    <w:rsid w:val="00B92356"/>
    <w:rsid w:val="00B9360C"/>
    <w:rsid w:val="00B9385F"/>
    <w:rsid w:val="00B93BD5"/>
    <w:rsid w:val="00B94884"/>
    <w:rsid w:val="00B94BC7"/>
    <w:rsid w:val="00B958D9"/>
    <w:rsid w:val="00B96245"/>
    <w:rsid w:val="00B96B42"/>
    <w:rsid w:val="00B97711"/>
    <w:rsid w:val="00BA08C9"/>
    <w:rsid w:val="00BA08CE"/>
    <w:rsid w:val="00BA1593"/>
    <w:rsid w:val="00BA1E06"/>
    <w:rsid w:val="00BA20CD"/>
    <w:rsid w:val="00BA2266"/>
    <w:rsid w:val="00BA23EB"/>
    <w:rsid w:val="00BA2816"/>
    <w:rsid w:val="00BA2EAE"/>
    <w:rsid w:val="00BA33C2"/>
    <w:rsid w:val="00BA3579"/>
    <w:rsid w:val="00BA4AE1"/>
    <w:rsid w:val="00BA5EA4"/>
    <w:rsid w:val="00BA6146"/>
    <w:rsid w:val="00BA6292"/>
    <w:rsid w:val="00BA6407"/>
    <w:rsid w:val="00BA6B88"/>
    <w:rsid w:val="00BA6E7C"/>
    <w:rsid w:val="00BA6EB6"/>
    <w:rsid w:val="00BB0102"/>
    <w:rsid w:val="00BB04C2"/>
    <w:rsid w:val="00BB082B"/>
    <w:rsid w:val="00BB0B84"/>
    <w:rsid w:val="00BB1A50"/>
    <w:rsid w:val="00BB1CD5"/>
    <w:rsid w:val="00BB1D33"/>
    <w:rsid w:val="00BB21FA"/>
    <w:rsid w:val="00BB2305"/>
    <w:rsid w:val="00BB231E"/>
    <w:rsid w:val="00BB244D"/>
    <w:rsid w:val="00BB2D8E"/>
    <w:rsid w:val="00BB2FC8"/>
    <w:rsid w:val="00BB32E1"/>
    <w:rsid w:val="00BB3C15"/>
    <w:rsid w:val="00BB554B"/>
    <w:rsid w:val="00BB58B2"/>
    <w:rsid w:val="00BB5A08"/>
    <w:rsid w:val="00BB5E12"/>
    <w:rsid w:val="00BB67A3"/>
    <w:rsid w:val="00BB6CD8"/>
    <w:rsid w:val="00BB78B6"/>
    <w:rsid w:val="00BC0241"/>
    <w:rsid w:val="00BC06CB"/>
    <w:rsid w:val="00BC0E0F"/>
    <w:rsid w:val="00BC0F38"/>
    <w:rsid w:val="00BC1790"/>
    <w:rsid w:val="00BC18B9"/>
    <w:rsid w:val="00BC1931"/>
    <w:rsid w:val="00BC2695"/>
    <w:rsid w:val="00BC2CE8"/>
    <w:rsid w:val="00BC2F85"/>
    <w:rsid w:val="00BC35A6"/>
    <w:rsid w:val="00BC4379"/>
    <w:rsid w:val="00BC496C"/>
    <w:rsid w:val="00BC4C1A"/>
    <w:rsid w:val="00BC5D68"/>
    <w:rsid w:val="00BC723B"/>
    <w:rsid w:val="00BC75FE"/>
    <w:rsid w:val="00BC7C78"/>
    <w:rsid w:val="00BC7D31"/>
    <w:rsid w:val="00BD04F2"/>
    <w:rsid w:val="00BD073D"/>
    <w:rsid w:val="00BD0923"/>
    <w:rsid w:val="00BD0C70"/>
    <w:rsid w:val="00BD0DEC"/>
    <w:rsid w:val="00BD1FA8"/>
    <w:rsid w:val="00BD23FF"/>
    <w:rsid w:val="00BD3A84"/>
    <w:rsid w:val="00BD3D8A"/>
    <w:rsid w:val="00BD4194"/>
    <w:rsid w:val="00BD42B2"/>
    <w:rsid w:val="00BD43A8"/>
    <w:rsid w:val="00BD4579"/>
    <w:rsid w:val="00BD508F"/>
    <w:rsid w:val="00BD593E"/>
    <w:rsid w:val="00BD5948"/>
    <w:rsid w:val="00BD5AE7"/>
    <w:rsid w:val="00BD5B10"/>
    <w:rsid w:val="00BD668B"/>
    <w:rsid w:val="00BD70B6"/>
    <w:rsid w:val="00BD70F2"/>
    <w:rsid w:val="00BE043A"/>
    <w:rsid w:val="00BE0689"/>
    <w:rsid w:val="00BE1763"/>
    <w:rsid w:val="00BE1A95"/>
    <w:rsid w:val="00BE1FF6"/>
    <w:rsid w:val="00BE2195"/>
    <w:rsid w:val="00BE2CFB"/>
    <w:rsid w:val="00BE2F40"/>
    <w:rsid w:val="00BE2F53"/>
    <w:rsid w:val="00BE3178"/>
    <w:rsid w:val="00BE31F2"/>
    <w:rsid w:val="00BE37D8"/>
    <w:rsid w:val="00BE412D"/>
    <w:rsid w:val="00BE4325"/>
    <w:rsid w:val="00BE4A73"/>
    <w:rsid w:val="00BE50DB"/>
    <w:rsid w:val="00BE65AD"/>
    <w:rsid w:val="00BE6AC0"/>
    <w:rsid w:val="00BE7096"/>
    <w:rsid w:val="00BE76C1"/>
    <w:rsid w:val="00BE7A47"/>
    <w:rsid w:val="00BE7AEA"/>
    <w:rsid w:val="00BF1B6C"/>
    <w:rsid w:val="00BF1C48"/>
    <w:rsid w:val="00BF1C7E"/>
    <w:rsid w:val="00BF26DF"/>
    <w:rsid w:val="00BF2707"/>
    <w:rsid w:val="00BF31E6"/>
    <w:rsid w:val="00BF540E"/>
    <w:rsid w:val="00BF54A6"/>
    <w:rsid w:val="00BF5F83"/>
    <w:rsid w:val="00BF60EE"/>
    <w:rsid w:val="00BF6666"/>
    <w:rsid w:val="00BF6D45"/>
    <w:rsid w:val="00C00D23"/>
    <w:rsid w:val="00C02C79"/>
    <w:rsid w:val="00C035CA"/>
    <w:rsid w:val="00C03788"/>
    <w:rsid w:val="00C037EB"/>
    <w:rsid w:val="00C039A2"/>
    <w:rsid w:val="00C044D6"/>
    <w:rsid w:val="00C048CB"/>
    <w:rsid w:val="00C04E0B"/>
    <w:rsid w:val="00C04FA4"/>
    <w:rsid w:val="00C052CF"/>
    <w:rsid w:val="00C0547A"/>
    <w:rsid w:val="00C05776"/>
    <w:rsid w:val="00C05A39"/>
    <w:rsid w:val="00C05FC1"/>
    <w:rsid w:val="00C0638C"/>
    <w:rsid w:val="00C06506"/>
    <w:rsid w:val="00C06CFA"/>
    <w:rsid w:val="00C076C1"/>
    <w:rsid w:val="00C07B29"/>
    <w:rsid w:val="00C10574"/>
    <w:rsid w:val="00C11D80"/>
    <w:rsid w:val="00C127B3"/>
    <w:rsid w:val="00C12829"/>
    <w:rsid w:val="00C129B2"/>
    <w:rsid w:val="00C129CD"/>
    <w:rsid w:val="00C12F6C"/>
    <w:rsid w:val="00C13314"/>
    <w:rsid w:val="00C13A61"/>
    <w:rsid w:val="00C13B31"/>
    <w:rsid w:val="00C13C3D"/>
    <w:rsid w:val="00C14386"/>
    <w:rsid w:val="00C1459B"/>
    <w:rsid w:val="00C14DFF"/>
    <w:rsid w:val="00C14E38"/>
    <w:rsid w:val="00C14F8C"/>
    <w:rsid w:val="00C152BD"/>
    <w:rsid w:val="00C15624"/>
    <w:rsid w:val="00C15892"/>
    <w:rsid w:val="00C15B94"/>
    <w:rsid w:val="00C161BD"/>
    <w:rsid w:val="00C16233"/>
    <w:rsid w:val="00C162F8"/>
    <w:rsid w:val="00C16533"/>
    <w:rsid w:val="00C16600"/>
    <w:rsid w:val="00C16604"/>
    <w:rsid w:val="00C16617"/>
    <w:rsid w:val="00C1667D"/>
    <w:rsid w:val="00C167C9"/>
    <w:rsid w:val="00C1688B"/>
    <w:rsid w:val="00C17205"/>
    <w:rsid w:val="00C20294"/>
    <w:rsid w:val="00C205AB"/>
    <w:rsid w:val="00C206DB"/>
    <w:rsid w:val="00C207A3"/>
    <w:rsid w:val="00C21205"/>
    <w:rsid w:val="00C2203A"/>
    <w:rsid w:val="00C222BD"/>
    <w:rsid w:val="00C23816"/>
    <w:rsid w:val="00C23FB4"/>
    <w:rsid w:val="00C240D1"/>
    <w:rsid w:val="00C24163"/>
    <w:rsid w:val="00C24458"/>
    <w:rsid w:val="00C24692"/>
    <w:rsid w:val="00C24801"/>
    <w:rsid w:val="00C2485A"/>
    <w:rsid w:val="00C24A02"/>
    <w:rsid w:val="00C24B92"/>
    <w:rsid w:val="00C256D1"/>
    <w:rsid w:val="00C259A8"/>
    <w:rsid w:val="00C2649E"/>
    <w:rsid w:val="00C2662C"/>
    <w:rsid w:val="00C270C6"/>
    <w:rsid w:val="00C27C43"/>
    <w:rsid w:val="00C30144"/>
    <w:rsid w:val="00C303D6"/>
    <w:rsid w:val="00C30B9D"/>
    <w:rsid w:val="00C30F27"/>
    <w:rsid w:val="00C31D2C"/>
    <w:rsid w:val="00C32EA1"/>
    <w:rsid w:val="00C3335C"/>
    <w:rsid w:val="00C33A9F"/>
    <w:rsid w:val="00C3413B"/>
    <w:rsid w:val="00C34AE5"/>
    <w:rsid w:val="00C355EF"/>
    <w:rsid w:val="00C372DA"/>
    <w:rsid w:val="00C376B7"/>
    <w:rsid w:val="00C377F7"/>
    <w:rsid w:val="00C40871"/>
    <w:rsid w:val="00C4175C"/>
    <w:rsid w:val="00C41D65"/>
    <w:rsid w:val="00C422FF"/>
    <w:rsid w:val="00C4288F"/>
    <w:rsid w:val="00C42ED3"/>
    <w:rsid w:val="00C42FA0"/>
    <w:rsid w:val="00C43621"/>
    <w:rsid w:val="00C43684"/>
    <w:rsid w:val="00C4372C"/>
    <w:rsid w:val="00C4373E"/>
    <w:rsid w:val="00C44260"/>
    <w:rsid w:val="00C44386"/>
    <w:rsid w:val="00C44544"/>
    <w:rsid w:val="00C44B36"/>
    <w:rsid w:val="00C451AA"/>
    <w:rsid w:val="00C45200"/>
    <w:rsid w:val="00C45906"/>
    <w:rsid w:val="00C459C2"/>
    <w:rsid w:val="00C4629A"/>
    <w:rsid w:val="00C463A2"/>
    <w:rsid w:val="00C47062"/>
    <w:rsid w:val="00C472A2"/>
    <w:rsid w:val="00C47F7C"/>
    <w:rsid w:val="00C51454"/>
    <w:rsid w:val="00C52481"/>
    <w:rsid w:val="00C52995"/>
    <w:rsid w:val="00C53260"/>
    <w:rsid w:val="00C53A80"/>
    <w:rsid w:val="00C53D48"/>
    <w:rsid w:val="00C540CF"/>
    <w:rsid w:val="00C54264"/>
    <w:rsid w:val="00C559C1"/>
    <w:rsid w:val="00C57CE6"/>
    <w:rsid w:val="00C57E85"/>
    <w:rsid w:val="00C60419"/>
    <w:rsid w:val="00C604A5"/>
    <w:rsid w:val="00C60656"/>
    <w:rsid w:val="00C60721"/>
    <w:rsid w:val="00C60B07"/>
    <w:rsid w:val="00C60C3D"/>
    <w:rsid w:val="00C60DEF"/>
    <w:rsid w:val="00C616F9"/>
    <w:rsid w:val="00C61F74"/>
    <w:rsid w:val="00C6287C"/>
    <w:rsid w:val="00C629A8"/>
    <w:rsid w:val="00C62E28"/>
    <w:rsid w:val="00C63116"/>
    <w:rsid w:val="00C63B32"/>
    <w:rsid w:val="00C63F5A"/>
    <w:rsid w:val="00C646A6"/>
    <w:rsid w:val="00C649B9"/>
    <w:rsid w:val="00C649D6"/>
    <w:rsid w:val="00C64FC9"/>
    <w:rsid w:val="00C6555B"/>
    <w:rsid w:val="00C65A5C"/>
    <w:rsid w:val="00C666CC"/>
    <w:rsid w:val="00C66976"/>
    <w:rsid w:val="00C669C0"/>
    <w:rsid w:val="00C7004D"/>
    <w:rsid w:val="00C706B7"/>
    <w:rsid w:val="00C70C6E"/>
    <w:rsid w:val="00C70D2F"/>
    <w:rsid w:val="00C70F00"/>
    <w:rsid w:val="00C71043"/>
    <w:rsid w:val="00C710FE"/>
    <w:rsid w:val="00C71637"/>
    <w:rsid w:val="00C71E53"/>
    <w:rsid w:val="00C71EE5"/>
    <w:rsid w:val="00C71FFF"/>
    <w:rsid w:val="00C73491"/>
    <w:rsid w:val="00C73752"/>
    <w:rsid w:val="00C75EAB"/>
    <w:rsid w:val="00C7634C"/>
    <w:rsid w:val="00C76723"/>
    <w:rsid w:val="00C76D96"/>
    <w:rsid w:val="00C7757D"/>
    <w:rsid w:val="00C77BEA"/>
    <w:rsid w:val="00C77C84"/>
    <w:rsid w:val="00C80098"/>
    <w:rsid w:val="00C8058A"/>
    <w:rsid w:val="00C808C9"/>
    <w:rsid w:val="00C80F7A"/>
    <w:rsid w:val="00C81354"/>
    <w:rsid w:val="00C81784"/>
    <w:rsid w:val="00C82347"/>
    <w:rsid w:val="00C82978"/>
    <w:rsid w:val="00C82F56"/>
    <w:rsid w:val="00C84123"/>
    <w:rsid w:val="00C85071"/>
    <w:rsid w:val="00C8541E"/>
    <w:rsid w:val="00C86967"/>
    <w:rsid w:val="00C86EC5"/>
    <w:rsid w:val="00C87252"/>
    <w:rsid w:val="00C872BE"/>
    <w:rsid w:val="00C874B3"/>
    <w:rsid w:val="00C87C2C"/>
    <w:rsid w:val="00C87D84"/>
    <w:rsid w:val="00C87EEF"/>
    <w:rsid w:val="00C9066E"/>
    <w:rsid w:val="00C91AA2"/>
    <w:rsid w:val="00C92009"/>
    <w:rsid w:val="00C921AD"/>
    <w:rsid w:val="00C92709"/>
    <w:rsid w:val="00C929E9"/>
    <w:rsid w:val="00C93135"/>
    <w:rsid w:val="00C9392C"/>
    <w:rsid w:val="00C93A50"/>
    <w:rsid w:val="00C93F3A"/>
    <w:rsid w:val="00C9487E"/>
    <w:rsid w:val="00C94BBF"/>
    <w:rsid w:val="00C94D3C"/>
    <w:rsid w:val="00C94E6A"/>
    <w:rsid w:val="00C94EB7"/>
    <w:rsid w:val="00C95104"/>
    <w:rsid w:val="00C95E37"/>
    <w:rsid w:val="00C96947"/>
    <w:rsid w:val="00C96CBD"/>
    <w:rsid w:val="00C96E1A"/>
    <w:rsid w:val="00C96EEF"/>
    <w:rsid w:val="00C96F6D"/>
    <w:rsid w:val="00C97DA1"/>
    <w:rsid w:val="00CA0235"/>
    <w:rsid w:val="00CA10CA"/>
    <w:rsid w:val="00CA1F79"/>
    <w:rsid w:val="00CA2C42"/>
    <w:rsid w:val="00CA3350"/>
    <w:rsid w:val="00CA372B"/>
    <w:rsid w:val="00CA3E66"/>
    <w:rsid w:val="00CA3EFC"/>
    <w:rsid w:val="00CA417D"/>
    <w:rsid w:val="00CA41CC"/>
    <w:rsid w:val="00CA50C6"/>
    <w:rsid w:val="00CA55F2"/>
    <w:rsid w:val="00CA5B5D"/>
    <w:rsid w:val="00CA5F26"/>
    <w:rsid w:val="00CA668B"/>
    <w:rsid w:val="00CA6C83"/>
    <w:rsid w:val="00CA6FF3"/>
    <w:rsid w:val="00CA7121"/>
    <w:rsid w:val="00CA7596"/>
    <w:rsid w:val="00CA77BD"/>
    <w:rsid w:val="00CA7845"/>
    <w:rsid w:val="00CA7FC3"/>
    <w:rsid w:val="00CB02F9"/>
    <w:rsid w:val="00CB0D99"/>
    <w:rsid w:val="00CB1207"/>
    <w:rsid w:val="00CB1E64"/>
    <w:rsid w:val="00CB1EF1"/>
    <w:rsid w:val="00CB22DF"/>
    <w:rsid w:val="00CB391D"/>
    <w:rsid w:val="00CB3F3C"/>
    <w:rsid w:val="00CB432F"/>
    <w:rsid w:val="00CB472F"/>
    <w:rsid w:val="00CB4B9D"/>
    <w:rsid w:val="00CB4E64"/>
    <w:rsid w:val="00CB4E7C"/>
    <w:rsid w:val="00CB5BB1"/>
    <w:rsid w:val="00CB6181"/>
    <w:rsid w:val="00CB62AC"/>
    <w:rsid w:val="00CB6931"/>
    <w:rsid w:val="00CB6A3A"/>
    <w:rsid w:val="00CB6A4F"/>
    <w:rsid w:val="00CB72C6"/>
    <w:rsid w:val="00CB7BEF"/>
    <w:rsid w:val="00CC0040"/>
    <w:rsid w:val="00CC0180"/>
    <w:rsid w:val="00CC0CC3"/>
    <w:rsid w:val="00CC0D4A"/>
    <w:rsid w:val="00CC12EB"/>
    <w:rsid w:val="00CC13D7"/>
    <w:rsid w:val="00CC27D8"/>
    <w:rsid w:val="00CC282E"/>
    <w:rsid w:val="00CC28AD"/>
    <w:rsid w:val="00CC35B9"/>
    <w:rsid w:val="00CC39F8"/>
    <w:rsid w:val="00CC3BA9"/>
    <w:rsid w:val="00CC4A0F"/>
    <w:rsid w:val="00CC4C56"/>
    <w:rsid w:val="00CC4D24"/>
    <w:rsid w:val="00CC513A"/>
    <w:rsid w:val="00CC5F05"/>
    <w:rsid w:val="00CC6428"/>
    <w:rsid w:val="00CC6EFD"/>
    <w:rsid w:val="00CC72A3"/>
    <w:rsid w:val="00CC7A16"/>
    <w:rsid w:val="00CC7ABC"/>
    <w:rsid w:val="00CC7B96"/>
    <w:rsid w:val="00CC7E15"/>
    <w:rsid w:val="00CD0ED6"/>
    <w:rsid w:val="00CD1DD7"/>
    <w:rsid w:val="00CD2134"/>
    <w:rsid w:val="00CD2465"/>
    <w:rsid w:val="00CD26A9"/>
    <w:rsid w:val="00CD346E"/>
    <w:rsid w:val="00CD3878"/>
    <w:rsid w:val="00CD3C95"/>
    <w:rsid w:val="00CD40B4"/>
    <w:rsid w:val="00CD48C5"/>
    <w:rsid w:val="00CD5652"/>
    <w:rsid w:val="00CD6088"/>
    <w:rsid w:val="00CD63F9"/>
    <w:rsid w:val="00CD6E89"/>
    <w:rsid w:val="00CD75EF"/>
    <w:rsid w:val="00CD766D"/>
    <w:rsid w:val="00CD7F0C"/>
    <w:rsid w:val="00CD7F48"/>
    <w:rsid w:val="00CE00E7"/>
    <w:rsid w:val="00CE0501"/>
    <w:rsid w:val="00CE08E1"/>
    <w:rsid w:val="00CE0A6C"/>
    <w:rsid w:val="00CE0DA1"/>
    <w:rsid w:val="00CE2547"/>
    <w:rsid w:val="00CE2AF0"/>
    <w:rsid w:val="00CE3D0D"/>
    <w:rsid w:val="00CE40B2"/>
    <w:rsid w:val="00CE4A94"/>
    <w:rsid w:val="00CE5406"/>
    <w:rsid w:val="00CE5998"/>
    <w:rsid w:val="00CE5C0D"/>
    <w:rsid w:val="00CE5D18"/>
    <w:rsid w:val="00CE6C95"/>
    <w:rsid w:val="00CE7102"/>
    <w:rsid w:val="00CE7A4F"/>
    <w:rsid w:val="00CF0B79"/>
    <w:rsid w:val="00CF151A"/>
    <w:rsid w:val="00CF1B4A"/>
    <w:rsid w:val="00CF26D9"/>
    <w:rsid w:val="00CF2D0A"/>
    <w:rsid w:val="00CF302B"/>
    <w:rsid w:val="00CF30F3"/>
    <w:rsid w:val="00CF373E"/>
    <w:rsid w:val="00CF3774"/>
    <w:rsid w:val="00CF3940"/>
    <w:rsid w:val="00CF396A"/>
    <w:rsid w:val="00CF3E05"/>
    <w:rsid w:val="00CF40DC"/>
    <w:rsid w:val="00CF43E5"/>
    <w:rsid w:val="00CF4987"/>
    <w:rsid w:val="00CF4AD3"/>
    <w:rsid w:val="00CF505B"/>
    <w:rsid w:val="00CF5337"/>
    <w:rsid w:val="00CF58F8"/>
    <w:rsid w:val="00CF5F09"/>
    <w:rsid w:val="00CF703C"/>
    <w:rsid w:val="00CF7396"/>
    <w:rsid w:val="00CF7B76"/>
    <w:rsid w:val="00D001CD"/>
    <w:rsid w:val="00D012D5"/>
    <w:rsid w:val="00D01C6F"/>
    <w:rsid w:val="00D0216F"/>
    <w:rsid w:val="00D025B9"/>
    <w:rsid w:val="00D032B0"/>
    <w:rsid w:val="00D03459"/>
    <w:rsid w:val="00D03B45"/>
    <w:rsid w:val="00D03CB5"/>
    <w:rsid w:val="00D04526"/>
    <w:rsid w:val="00D0506A"/>
    <w:rsid w:val="00D0521B"/>
    <w:rsid w:val="00D0558B"/>
    <w:rsid w:val="00D060D8"/>
    <w:rsid w:val="00D07F31"/>
    <w:rsid w:val="00D07FFA"/>
    <w:rsid w:val="00D107D9"/>
    <w:rsid w:val="00D11774"/>
    <w:rsid w:val="00D11DE2"/>
    <w:rsid w:val="00D12102"/>
    <w:rsid w:val="00D12167"/>
    <w:rsid w:val="00D12549"/>
    <w:rsid w:val="00D138B1"/>
    <w:rsid w:val="00D13CA7"/>
    <w:rsid w:val="00D13D5D"/>
    <w:rsid w:val="00D13E90"/>
    <w:rsid w:val="00D13FAF"/>
    <w:rsid w:val="00D14900"/>
    <w:rsid w:val="00D1557C"/>
    <w:rsid w:val="00D155EF"/>
    <w:rsid w:val="00D15631"/>
    <w:rsid w:val="00D15B92"/>
    <w:rsid w:val="00D15CD4"/>
    <w:rsid w:val="00D16032"/>
    <w:rsid w:val="00D16542"/>
    <w:rsid w:val="00D16BA9"/>
    <w:rsid w:val="00D173F8"/>
    <w:rsid w:val="00D1761C"/>
    <w:rsid w:val="00D20218"/>
    <w:rsid w:val="00D20A0E"/>
    <w:rsid w:val="00D20AF8"/>
    <w:rsid w:val="00D20D41"/>
    <w:rsid w:val="00D2170F"/>
    <w:rsid w:val="00D21A4C"/>
    <w:rsid w:val="00D22CE8"/>
    <w:rsid w:val="00D23120"/>
    <w:rsid w:val="00D23311"/>
    <w:rsid w:val="00D235D9"/>
    <w:rsid w:val="00D23BCF"/>
    <w:rsid w:val="00D24DA0"/>
    <w:rsid w:val="00D26491"/>
    <w:rsid w:val="00D27DF2"/>
    <w:rsid w:val="00D311D2"/>
    <w:rsid w:val="00D315EF"/>
    <w:rsid w:val="00D31D57"/>
    <w:rsid w:val="00D3247B"/>
    <w:rsid w:val="00D3248B"/>
    <w:rsid w:val="00D34196"/>
    <w:rsid w:val="00D34A2D"/>
    <w:rsid w:val="00D34C16"/>
    <w:rsid w:val="00D34E9C"/>
    <w:rsid w:val="00D35714"/>
    <w:rsid w:val="00D36B9F"/>
    <w:rsid w:val="00D36C20"/>
    <w:rsid w:val="00D405E7"/>
    <w:rsid w:val="00D4083A"/>
    <w:rsid w:val="00D40A33"/>
    <w:rsid w:val="00D4127A"/>
    <w:rsid w:val="00D41611"/>
    <w:rsid w:val="00D42176"/>
    <w:rsid w:val="00D42290"/>
    <w:rsid w:val="00D424FB"/>
    <w:rsid w:val="00D42BE5"/>
    <w:rsid w:val="00D42FAB"/>
    <w:rsid w:val="00D4340F"/>
    <w:rsid w:val="00D44163"/>
    <w:rsid w:val="00D44CB2"/>
    <w:rsid w:val="00D44FCC"/>
    <w:rsid w:val="00D45548"/>
    <w:rsid w:val="00D46ADE"/>
    <w:rsid w:val="00D46B6E"/>
    <w:rsid w:val="00D46E0E"/>
    <w:rsid w:val="00D4775B"/>
    <w:rsid w:val="00D50BCC"/>
    <w:rsid w:val="00D518DD"/>
    <w:rsid w:val="00D519F3"/>
    <w:rsid w:val="00D525E7"/>
    <w:rsid w:val="00D5298D"/>
    <w:rsid w:val="00D53698"/>
    <w:rsid w:val="00D53913"/>
    <w:rsid w:val="00D53CA1"/>
    <w:rsid w:val="00D53DD1"/>
    <w:rsid w:val="00D54382"/>
    <w:rsid w:val="00D545E6"/>
    <w:rsid w:val="00D54B95"/>
    <w:rsid w:val="00D54C6D"/>
    <w:rsid w:val="00D54D6E"/>
    <w:rsid w:val="00D55918"/>
    <w:rsid w:val="00D55E65"/>
    <w:rsid w:val="00D55E9B"/>
    <w:rsid w:val="00D5715C"/>
    <w:rsid w:val="00D6040C"/>
    <w:rsid w:val="00D60DBC"/>
    <w:rsid w:val="00D61FBE"/>
    <w:rsid w:val="00D621AC"/>
    <w:rsid w:val="00D62581"/>
    <w:rsid w:val="00D625F3"/>
    <w:rsid w:val="00D62B63"/>
    <w:rsid w:val="00D6365A"/>
    <w:rsid w:val="00D63929"/>
    <w:rsid w:val="00D63C9A"/>
    <w:rsid w:val="00D656D7"/>
    <w:rsid w:val="00D65F14"/>
    <w:rsid w:val="00D66EF0"/>
    <w:rsid w:val="00D66F8D"/>
    <w:rsid w:val="00D704EF"/>
    <w:rsid w:val="00D70A04"/>
    <w:rsid w:val="00D70EC3"/>
    <w:rsid w:val="00D70F12"/>
    <w:rsid w:val="00D71ACE"/>
    <w:rsid w:val="00D71CB2"/>
    <w:rsid w:val="00D72986"/>
    <w:rsid w:val="00D72E8D"/>
    <w:rsid w:val="00D73356"/>
    <w:rsid w:val="00D735EB"/>
    <w:rsid w:val="00D74A52"/>
    <w:rsid w:val="00D74FE1"/>
    <w:rsid w:val="00D75151"/>
    <w:rsid w:val="00D751EB"/>
    <w:rsid w:val="00D75749"/>
    <w:rsid w:val="00D75B95"/>
    <w:rsid w:val="00D75E66"/>
    <w:rsid w:val="00D77152"/>
    <w:rsid w:val="00D77BA4"/>
    <w:rsid w:val="00D81942"/>
    <w:rsid w:val="00D819D6"/>
    <w:rsid w:val="00D81A3B"/>
    <w:rsid w:val="00D81AC6"/>
    <w:rsid w:val="00D82828"/>
    <w:rsid w:val="00D82D06"/>
    <w:rsid w:val="00D82D15"/>
    <w:rsid w:val="00D82E1D"/>
    <w:rsid w:val="00D8331D"/>
    <w:rsid w:val="00D83839"/>
    <w:rsid w:val="00D8471F"/>
    <w:rsid w:val="00D84948"/>
    <w:rsid w:val="00D84DB6"/>
    <w:rsid w:val="00D855A5"/>
    <w:rsid w:val="00D858EC"/>
    <w:rsid w:val="00D859DE"/>
    <w:rsid w:val="00D8611F"/>
    <w:rsid w:val="00D86345"/>
    <w:rsid w:val="00D87240"/>
    <w:rsid w:val="00D87F3D"/>
    <w:rsid w:val="00D90C42"/>
    <w:rsid w:val="00D90EA5"/>
    <w:rsid w:val="00D917A5"/>
    <w:rsid w:val="00D918E4"/>
    <w:rsid w:val="00D920D1"/>
    <w:rsid w:val="00D924AF"/>
    <w:rsid w:val="00D926E2"/>
    <w:rsid w:val="00D9313B"/>
    <w:rsid w:val="00D9406D"/>
    <w:rsid w:val="00D95181"/>
    <w:rsid w:val="00D95470"/>
    <w:rsid w:val="00D956F5"/>
    <w:rsid w:val="00D965C4"/>
    <w:rsid w:val="00D9675D"/>
    <w:rsid w:val="00D96DDA"/>
    <w:rsid w:val="00D9735B"/>
    <w:rsid w:val="00D97402"/>
    <w:rsid w:val="00D97513"/>
    <w:rsid w:val="00D9759C"/>
    <w:rsid w:val="00DA0875"/>
    <w:rsid w:val="00DA0AC4"/>
    <w:rsid w:val="00DA0FBA"/>
    <w:rsid w:val="00DA15CD"/>
    <w:rsid w:val="00DA19D1"/>
    <w:rsid w:val="00DA1D25"/>
    <w:rsid w:val="00DA2334"/>
    <w:rsid w:val="00DA262A"/>
    <w:rsid w:val="00DA2C32"/>
    <w:rsid w:val="00DA3566"/>
    <w:rsid w:val="00DA3F86"/>
    <w:rsid w:val="00DA4478"/>
    <w:rsid w:val="00DA4F21"/>
    <w:rsid w:val="00DA5183"/>
    <w:rsid w:val="00DA53FE"/>
    <w:rsid w:val="00DA54A6"/>
    <w:rsid w:val="00DA5BF3"/>
    <w:rsid w:val="00DA6346"/>
    <w:rsid w:val="00DA7830"/>
    <w:rsid w:val="00DA79B5"/>
    <w:rsid w:val="00DB015D"/>
    <w:rsid w:val="00DB037F"/>
    <w:rsid w:val="00DB05E7"/>
    <w:rsid w:val="00DB0BD7"/>
    <w:rsid w:val="00DB17E0"/>
    <w:rsid w:val="00DB1837"/>
    <w:rsid w:val="00DB19A0"/>
    <w:rsid w:val="00DB2354"/>
    <w:rsid w:val="00DB3596"/>
    <w:rsid w:val="00DB465D"/>
    <w:rsid w:val="00DB46B7"/>
    <w:rsid w:val="00DB4C47"/>
    <w:rsid w:val="00DB4F2B"/>
    <w:rsid w:val="00DB4FF0"/>
    <w:rsid w:val="00DB500D"/>
    <w:rsid w:val="00DB5079"/>
    <w:rsid w:val="00DB6170"/>
    <w:rsid w:val="00DB6398"/>
    <w:rsid w:val="00DB6982"/>
    <w:rsid w:val="00DB6B10"/>
    <w:rsid w:val="00DB7E6F"/>
    <w:rsid w:val="00DB7F15"/>
    <w:rsid w:val="00DC060C"/>
    <w:rsid w:val="00DC0DFD"/>
    <w:rsid w:val="00DC1B61"/>
    <w:rsid w:val="00DC26A7"/>
    <w:rsid w:val="00DC35D2"/>
    <w:rsid w:val="00DC3C8C"/>
    <w:rsid w:val="00DC4002"/>
    <w:rsid w:val="00DC488B"/>
    <w:rsid w:val="00DC4C68"/>
    <w:rsid w:val="00DC5C6B"/>
    <w:rsid w:val="00DC5CD3"/>
    <w:rsid w:val="00DC6292"/>
    <w:rsid w:val="00DC68EC"/>
    <w:rsid w:val="00DC6B5A"/>
    <w:rsid w:val="00DC6BF5"/>
    <w:rsid w:val="00DC7C7D"/>
    <w:rsid w:val="00DD099A"/>
    <w:rsid w:val="00DD0D2F"/>
    <w:rsid w:val="00DD1244"/>
    <w:rsid w:val="00DD13F0"/>
    <w:rsid w:val="00DD17CE"/>
    <w:rsid w:val="00DD2980"/>
    <w:rsid w:val="00DD2D71"/>
    <w:rsid w:val="00DD2F97"/>
    <w:rsid w:val="00DD3120"/>
    <w:rsid w:val="00DD367F"/>
    <w:rsid w:val="00DD36D1"/>
    <w:rsid w:val="00DD36FB"/>
    <w:rsid w:val="00DD3AFD"/>
    <w:rsid w:val="00DD3B3A"/>
    <w:rsid w:val="00DD3F2B"/>
    <w:rsid w:val="00DD4232"/>
    <w:rsid w:val="00DD49E0"/>
    <w:rsid w:val="00DD4D15"/>
    <w:rsid w:val="00DD4E7E"/>
    <w:rsid w:val="00DD51F9"/>
    <w:rsid w:val="00DD5762"/>
    <w:rsid w:val="00DD5D53"/>
    <w:rsid w:val="00DD5F0B"/>
    <w:rsid w:val="00DD6896"/>
    <w:rsid w:val="00DD75AD"/>
    <w:rsid w:val="00DD7794"/>
    <w:rsid w:val="00DD7A7A"/>
    <w:rsid w:val="00DE0950"/>
    <w:rsid w:val="00DE1067"/>
    <w:rsid w:val="00DE1DC0"/>
    <w:rsid w:val="00DE1FDA"/>
    <w:rsid w:val="00DE2696"/>
    <w:rsid w:val="00DE26E7"/>
    <w:rsid w:val="00DE28A8"/>
    <w:rsid w:val="00DE34D7"/>
    <w:rsid w:val="00DE397E"/>
    <w:rsid w:val="00DE3B83"/>
    <w:rsid w:val="00DE4CD9"/>
    <w:rsid w:val="00DE5C30"/>
    <w:rsid w:val="00DE662B"/>
    <w:rsid w:val="00DE69B5"/>
    <w:rsid w:val="00DE6E34"/>
    <w:rsid w:val="00DE765C"/>
    <w:rsid w:val="00DE7C1F"/>
    <w:rsid w:val="00DF0483"/>
    <w:rsid w:val="00DF058A"/>
    <w:rsid w:val="00DF07EB"/>
    <w:rsid w:val="00DF0AEC"/>
    <w:rsid w:val="00DF152B"/>
    <w:rsid w:val="00DF1537"/>
    <w:rsid w:val="00DF226E"/>
    <w:rsid w:val="00DF256B"/>
    <w:rsid w:val="00DF2645"/>
    <w:rsid w:val="00DF285B"/>
    <w:rsid w:val="00DF3216"/>
    <w:rsid w:val="00DF4138"/>
    <w:rsid w:val="00DF46DE"/>
    <w:rsid w:val="00DF4A35"/>
    <w:rsid w:val="00DF4A4F"/>
    <w:rsid w:val="00DF4F3E"/>
    <w:rsid w:val="00DF564F"/>
    <w:rsid w:val="00DF56B8"/>
    <w:rsid w:val="00DF5814"/>
    <w:rsid w:val="00DF5C2B"/>
    <w:rsid w:val="00DF5E2E"/>
    <w:rsid w:val="00DF5EB6"/>
    <w:rsid w:val="00DF6732"/>
    <w:rsid w:val="00DF6B4B"/>
    <w:rsid w:val="00DF772F"/>
    <w:rsid w:val="00DF7AA9"/>
    <w:rsid w:val="00DF7E1A"/>
    <w:rsid w:val="00DF7F86"/>
    <w:rsid w:val="00E000A2"/>
    <w:rsid w:val="00E00286"/>
    <w:rsid w:val="00E0058F"/>
    <w:rsid w:val="00E00745"/>
    <w:rsid w:val="00E0115A"/>
    <w:rsid w:val="00E0166F"/>
    <w:rsid w:val="00E01B1E"/>
    <w:rsid w:val="00E01BAC"/>
    <w:rsid w:val="00E02095"/>
    <w:rsid w:val="00E0210B"/>
    <w:rsid w:val="00E022DC"/>
    <w:rsid w:val="00E02A17"/>
    <w:rsid w:val="00E02BAC"/>
    <w:rsid w:val="00E02C5B"/>
    <w:rsid w:val="00E03AA0"/>
    <w:rsid w:val="00E03BE0"/>
    <w:rsid w:val="00E03D0C"/>
    <w:rsid w:val="00E04670"/>
    <w:rsid w:val="00E04EB3"/>
    <w:rsid w:val="00E052A6"/>
    <w:rsid w:val="00E065CB"/>
    <w:rsid w:val="00E071E2"/>
    <w:rsid w:val="00E07522"/>
    <w:rsid w:val="00E0794D"/>
    <w:rsid w:val="00E07E64"/>
    <w:rsid w:val="00E10224"/>
    <w:rsid w:val="00E109A4"/>
    <w:rsid w:val="00E10F9A"/>
    <w:rsid w:val="00E14E26"/>
    <w:rsid w:val="00E15205"/>
    <w:rsid w:val="00E1641B"/>
    <w:rsid w:val="00E165CB"/>
    <w:rsid w:val="00E17043"/>
    <w:rsid w:val="00E21FBC"/>
    <w:rsid w:val="00E22867"/>
    <w:rsid w:val="00E22F53"/>
    <w:rsid w:val="00E2318D"/>
    <w:rsid w:val="00E23526"/>
    <w:rsid w:val="00E23DED"/>
    <w:rsid w:val="00E245CC"/>
    <w:rsid w:val="00E246F0"/>
    <w:rsid w:val="00E2478A"/>
    <w:rsid w:val="00E247CC"/>
    <w:rsid w:val="00E250BF"/>
    <w:rsid w:val="00E25DAC"/>
    <w:rsid w:val="00E2662A"/>
    <w:rsid w:val="00E266AA"/>
    <w:rsid w:val="00E268FF"/>
    <w:rsid w:val="00E26971"/>
    <w:rsid w:val="00E26C73"/>
    <w:rsid w:val="00E27625"/>
    <w:rsid w:val="00E27A70"/>
    <w:rsid w:val="00E27A95"/>
    <w:rsid w:val="00E27CDD"/>
    <w:rsid w:val="00E27ECC"/>
    <w:rsid w:val="00E27F38"/>
    <w:rsid w:val="00E30E73"/>
    <w:rsid w:val="00E31052"/>
    <w:rsid w:val="00E31CA8"/>
    <w:rsid w:val="00E337E8"/>
    <w:rsid w:val="00E3403B"/>
    <w:rsid w:val="00E346B2"/>
    <w:rsid w:val="00E34A48"/>
    <w:rsid w:val="00E354D1"/>
    <w:rsid w:val="00E36007"/>
    <w:rsid w:val="00E36139"/>
    <w:rsid w:val="00E36296"/>
    <w:rsid w:val="00E3635A"/>
    <w:rsid w:val="00E36873"/>
    <w:rsid w:val="00E36A15"/>
    <w:rsid w:val="00E36A46"/>
    <w:rsid w:val="00E37A5F"/>
    <w:rsid w:val="00E37C07"/>
    <w:rsid w:val="00E37DF9"/>
    <w:rsid w:val="00E37ED5"/>
    <w:rsid w:val="00E37FBA"/>
    <w:rsid w:val="00E407DF"/>
    <w:rsid w:val="00E422E6"/>
    <w:rsid w:val="00E423F6"/>
    <w:rsid w:val="00E42442"/>
    <w:rsid w:val="00E42701"/>
    <w:rsid w:val="00E427DC"/>
    <w:rsid w:val="00E42BFB"/>
    <w:rsid w:val="00E4328E"/>
    <w:rsid w:val="00E43A9D"/>
    <w:rsid w:val="00E447C3"/>
    <w:rsid w:val="00E44D5F"/>
    <w:rsid w:val="00E44F24"/>
    <w:rsid w:val="00E468CC"/>
    <w:rsid w:val="00E473F9"/>
    <w:rsid w:val="00E4748F"/>
    <w:rsid w:val="00E47AFC"/>
    <w:rsid w:val="00E47C87"/>
    <w:rsid w:val="00E50863"/>
    <w:rsid w:val="00E50CED"/>
    <w:rsid w:val="00E51511"/>
    <w:rsid w:val="00E5158A"/>
    <w:rsid w:val="00E51A83"/>
    <w:rsid w:val="00E52792"/>
    <w:rsid w:val="00E5286C"/>
    <w:rsid w:val="00E52EE5"/>
    <w:rsid w:val="00E531C1"/>
    <w:rsid w:val="00E5361F"/>
    <w:rsid w:val="00E538BC"/>
    <w:rsid w:val="00E53A33"/>
    <w:rsid w:val="00E5414E"/>
    <w:rsid w:val="00E544A5"/>
    <w:rsid w:val="00E5463A"/>
    <w:rsid w:val="00E54A31"/>
    <w:rsid w:val="00E54D6A"/>
    <w:rsid w:val="00E55768"/>
    <w:rsid w:val="00E56538"/>
    <w:rsid w:val="00E569F3"/>
    <w:rsid w:val="00E56B62"/>
    <w:rsid w:val="00E570ED"/>
    <w:rsid w:val="00E57926"/>
    <w:rsid w:val="00E57C7B"/>
    <w:rsid w:val="00E606AF"/>
    <w:rsid w:val="00E60C54"/>
    <w:rsid w:val="00E6107C"/>
    <w:rsid w:val="00E612DF"/>
    <w:rsid w:val="00E62D2F"/>
    <w:rsid w:val="00E631B0"/>
    <w:rsid w:val="00E6322B"/>
    <w:rsid w:val="00E6429B"/>
    <w:rsid w:val="00E643AE"/>
    <w:rsid w:val="00E644C2"/>
    <w:rsid w:val="00E64A58"/>
    <w:rsid w:val="00E64D59"/>
    <w:rsid w:val="00E64D72"/>
    <w:rsid w:val="00E65639"/>
    <w:rsid w:val="00E65C1D"/>
    <w:rsid w:val="00E66006"/>
    <w:rsid w:val="00E66645"/>
    <w:rsid w:val="00E670BA"/>
    <w:rsid w:val="00E70150"/>
    <w:rsid w:val="00E70676"/>
    <w:rsid w:val="00E70E4A"/>
    <w:rsid w:val="00E70E50"/>
    <w:rsid w:val="00E70E69"/>
    <w:rsid w:val="00E710BB"/>
    <w:rsid w:val="00E7150D"/>
    <w:rsid w:val="00E729B8"/>
    <w:rsid w:val="00E72EF5"/>
    <w:rsid w:val="00E7306F"/>
    <w:rsid w:val="00E737F7"/>
    <w:rsid w:val="00E7389B"/>
    <w:rsid w:val="00E7390B"/>
    <w:rsid w:val="00E74734"/>
    <w:rsid w:val="00E74ADD"/>
    <w:rsid w:val="00E74DE1"/>
    <w:rsid w:val="00E74FBB"/>
    <w:rsid w:val="00E7516B"/>
    <w:rsid w:val="00E7525B"/>
    <w:rsid w:val="00E7559D"/>
    <w:rsid w:val="00E75D0B"/>
    <w:rsid w:val="00E765B4"/>
    <w:rsid w:val="00E76711"/>
    <w:rsid w:val="00E767E3"/>
    <w:rsid w:val="00E76F04"/>
    <w:rsid w:val="00E76F59"/>
    <w:rsid w:val="00E773F2"/>
    <w:rsid w:val="00E776DA"/>
    <w:rsid w:val="00E8142C"/>
    <w:rsid w:val="00E814B1"/>
    <w:rsid w:val="00E8159A"/>
    <w:rsid w:val="00E8184C"/>
    <w:rsid w:val="00E818C4"/>
    <w:rsid w:val="00E81BCF"/>
    <w:rsid w:val="00E822CC"/>
    <w:rsid w:val="00E8261F"/>
    <w:rsid w:val="00E82B82"/>
    <w:rsid w:val="00E82FBD"/>
    <w:rsid w:val="00E83060"/>
    <w:rsid w:val="00E83436"/>
    <w:rsid w:val="00E83623"/>
    <w:rsid w:val="00E83981"/>
    <w:rsid w:val="00E83BEE"/>
    <w:rsid w:val="00E843A8"/>
    <w:rsid w:val="00E847BC"/>
    <w:rsid w:val="00E84B47"/>
    <w:rsid w:val="00E84BD2"/>
    <w:rsid w:val="00E85345"/>
    <w:rsid w:val="00E85445"/>
    <w:rsid w:val="00E85648"/>
    <w:rsid w:val="00E85DCF"/>
    <w:rsid w:val="00E86092"/>
    <w:rsid w:val="00E87751"/>
    <w:rsid w:val="00E903D2"/>
    <w:rsid w:val="00E90B7F"/>
    <w:rsid w:val="00E91062"/>
    <w:rsid w:val="00E918B2"/>
    <w:rsid w:val="00E9192B"/>
    <w:rsid w:val="00E9319F"/>
    <w:rsid w:val="00E93485"/>
    <w:rsid w:val="00E93643"/>
    <w:rsid w:val="00E9551F"/>
    <w:rsid w:val="00E955BE"/>
    <w:rsid w:val="00E95C9A"/>
    <w:rsid w:val="00E962C1"/>
    <w:rsid w:val="00E96747"/>
    <w:rsid w:val="00E9688A"/>
    <w:rsid w:val="00E96EA3"/>
    <w:rsid w:val="00E97227"/>
    <w:rsid w:val="00EA0B36"/>
    <w:rsid w:val="00EA0E1C"/>
    <w:rsid w:val="00EA1E83"/>
    <w:rsid w:val="00EA208D"/>
    <w:rsid w:val="00EA2A9A"/>
    <w:rsid w:val="00EA2B54"/>
    <w:rsid w:val="00EA351A"/>
    <w:rsid w:val="00EA3E30"/>
    <w:rsid w:val="00EA464A"/>
    <w:rsid w:val="00EA4757"/>
    <w:rsid w:val="00EA4B20"/>
    <w:rsid w:val="00EA4C8C"/>
    <w:rsid w:val="00EA528C"/>
    <w:rsid w:val="00EA57C6"/>
    <w:rsid w:val="00EA5968"/>
    <w:rsid w:val="00EA5BD0"/>
    <w:rsid w:val="00EA5CBF"/>
    <w:rsid w:val="00EA646B"/>
    <w:rsid w:val="00EA65C0"/>
    <w:rsid w:val="00EA70DE"/>
    <w:rsid w:val="00EA7436"/>
    <w:rsid w:val="00EA755D"/>
    <w:rsid w:val="00EA7D05"/>
    <w:rsid w:val="00EB0299"/>
    <w:rsid w:val="00EB1B33"/>
    <w:rsid w:val="00EB2488"/>
    <w:rsid w:val="00EB2979"/>
    <w:rsid w:val="00EB3A8A"/>
    <w:rsid w:val="00EB3B03"/>
    <w:rsid w:val="00EB3BC9"/>
    <w:rsid w:val="00EB3D70"/>
    <w:rsid w:val="00EB4060"/>
    <w:rsid w:val="00EB5677"/>
    <w:rsid w:val="00EB5C55"/>
    <w:rsid w:val="00EB5DE0"/>
    <w:rsid w:val="00EB6391"/>
    <w:rsid w:val="00EC0217"/>
    <w:rsid w:val="00EC0222"/>
    <w:rsid w:val="00EC026B"/>
    <w:rsid w:val="00EC027A"/>
    <w:rsid w:val="00EC0DD5"/>
    <w:rsid w:val="00EC0FF9"/>
    <w:rsid w:val="00EC1347"/>
    <w:rsid w:val="00EC13B3"/>
    <w:rsid w:val="00EC15EA"/>
    <w:rsid w:val="00EC1E22"/>
    <w:rsid w:val="00EC2BBD"/>
    <w:rsid w:val="00EC38B0"/>
    <w:rsid w:val="00EC3BAD"/>
    <w:rsid w:val="00EC3FAF"/>
    <w:rsid w:val="00EC515C"/>
    <w:rsid w:val="00EC5E86"/>
    <w:rsid w:val="00EC6217"/>
    <w:rsid w:val="00EC6295"/>
    <w:rsid w:val="00EC770F"/>
    <w:rsid w:val="00ED016C"/>
    <w:rsid w:val="00ED15DF"/>
    <w:rsid w:val="00ED1680"/>
    <w:rsid w:val="00ED16E4"/>
    <w:rsid w:val="00ED1739"/>
    <w:rsid w:val="00ED18E3"/>
    <w:rsid w:val="00ED1A7B"/>
    <w:rsid w:val="00ED1E37"/>
    <w:rsid w:val="00ED3158"/>
    <w:rsid w:val="00ED32B6"/>
    <w:rsid w:val="00ED3B3C"/>
    <w:rsid w:val="00ED3F72"/>
    <w:rsid w:val="00ED4074"/>
    <w:rsid w:val="00ED4D38"/>
    <w:rsid w:val="00ED52D0"/>
    <w:rsid w:val="00ED58A8"/>
    <w:rsid w:val="00ED5914"/>
    <w:rsid w:val="00ED5961"/>
    <w:rsid w:val="00ED63B9"/>
    <w:rsid w:val="00ED6EDD"/>
    <w:rsid w:val="00ED7941"/>
    <w:rsid w:val="00ED7DE2"/>
    <w:rsid w:val="00EE001D"/>
    <w:rsid w:val="00EE0874"/>
    <w:rsid w:val="00EE1088"/>
    <w:rsid w:val="00EE1C6B"/>
    <w:rsid w:val="00EE223F"/>
    <w:rsid w:val="00EE2B1A"/>
    <w:rsid w:val="00EE2FCC"/>
    <w:rsid w:val="00EE32A9"/>
    <w:rsid w:val="00EE408F"/>
    <w:rsid w:val="00EE40FF"/>
    <w:rsid w:val="00EE42D2"/>
    <w:rsid w:val="00EE4BFB"/>
    <w:rsid w:val="00EE52D7"/>
    <w:rsid w:val="00EE6153"/>
    <w:rsid w:val="00EE6B3E"/>
    <w:rsid w:val="00EE6EE2"/>
    <w:rsid w:val="00EE6F30"/>
    <w:rsid w:val="00EE7104"/>
    <w:rsid w:val="00EE7329"/>
    <w:rsid w:val="00EE774F"/>
    <w:rsid w:val="00EF0299"/>
    <w:rsid w:val="00EF03D7"/>
    <w:rsid w:val="00EF0487"/>
    <w:rsid w:val="00EF04FD"/>
    <w:rsid w:val="00EF07FA"/>
    <w:rsid w:val="00EF0888"/>
    <w:rsid w:val="00EF10D8"/>
    <w:rsid w:val="00EF144C"/>
    <w:rsid w:val="00EF1869"/>
    <w:rsid w:val="00EF1D23"/>
    <w:rsid w:val="00EF1F79"/>
    <w:rsid w:val="00EF2171"/>
    <w:rsid w:val="00EF24C3"/>
    <w:rsid w:val="00EF24CE"/>
    <w:rsid w:val="00EF275C"/>
    <w:rsid w:val="00EF476C"/>
    <w:rsid w:val="00EF4968"/>
    <w:rsid w:val="00EF4DC8"/>
    <w:rsid w:val="00EF5E11"/>
    <w:rsid w:val="00EF6319"/>
    <w:rsid w:val="00EF694D"/>
    <w:rsid w:val="00EF6BEC"/>
    <w:rsid w:val="00EF6F28"/>
    <w:rsid w:val="00EF6F7D"/>
    <w:rsid w:val="00EF7189"/>
    <w:rsid w:val="00EF75D8"/>
    <w:rsid w:val="00F00889"/>
    <w:rsid w:val="00F00B91"/>
    <w:rsid w:val="00F00E1A"/>
    <w:rsid w:val="00F01257"/>
    <w:rsid w:val="00F012B9"/>
    <w:rsid w:val="00F01AC0"/>
    <w:rsid w:val="00F01E89"/>
    <w:rsid w:val="00F025A2"/>
    <w:rsid w:val="00F0390B"/>
    <w:rsid w:val="00F03E48"/>
    <w:rsid w:val="00F043D7"/>
    <w:rsid w:val="00F063C6"/>
    <w:rsid w:val="00F06D3E"/>
    <w:rsid w:val="00F07039"/>
    <w:rsid w:val="00F07330"/>
    <w:rsid w:val="00F0746A"/>
    <w:rsid w:val="00F0768C"/>
    <w:rsid w:val="00F07B6B"/>
    <w:rsid w:val="00F07D3D"/>
    <w:rsid w:val="00F1062D"/>
    <w:rsid w:val="00F111FF"/>
    <w:rsid w:val="00F113E2"/>
    <w:rsid w:val="00F11966"/>
    <w:rsid w:val="00F11BF9"/>
    <w:rsid w:val="00F11C5D"/>
    <w:rsid w:val="00F1213E"/>
    <w:rsid w:val="00F12691"/>
    <w:rsid w:val="00F12F9F"/>
    <w:rsid w:val="00F132B7"/>
    <w:rsid w:val="00F14B0C"/>
    <w:rsid w:val="00F14B65"/>
    <w:rsid w:val="00F14D80"/>
    <w:rsid w:val="00F1508F"/>
    <w:rsid w:val="00F15151"/>
    <w:rsid w:val="00F15B6D"/>
    <w:rsid w:val="00F15C00"/>
    <w:rsid w:val="00F15EAD"/>
    <w:rsid w:val="00F15EFE"/>
    <w:rsid w:val="00F16097"/>
    <w:rsid w:val="00F163EF"/>
    <w:rsid w:val="00F169FC"/>
    <w:rsid w:val="00F16ACE"/>
    <w:rsid w:val="00F16BFF"/>
    <w:rsid w:val="00F17394"/>
    <w:rsid w:val="00F17597"/>
    <w:rsid w:val="00F20867"/>
    <w:rsid w:val="00F208ED"/>
    <w:rsid w:val="00F2099E"/>
    <w:rsid w:val="00F20F00"/>
    <w:rsid w:val="00F20F48"/>
    <w:rsid w:val="00F22F9B"/>
    <w:rsid w:val="00F23472"/>
    <w:rsid w:val="00F241FC"/>
    <w:rsid w:val="00F2447B"/>
    <w:rsid w:val="00F25097"/>
    <w:rsid w:val="00F25DF3"/>
    <w:rsid w:val="00F25FB1"/>
    <w:rsid w:val="00F2648D"/>
    <w:rsid w:val="00F272A9"/>
    <w:rsid w:val="00F2744A"/>
    <w:rsid w:val="00F27868"/>
    <w:rsid w:val="00F27DDC"/>
    <w:rsid w:val="00F306B0"/>
    <w:rsid w:val="00F30B81"/>
    <w:rsid w:val="00F3211C"/>
    <w:rsid w:val="00F32A15"/>
    <w:rsid w:val="00F32AD7"/>
    <w:rsid w:val="00F32D7C"/>
    <w:rsid w:val="00F33B31"/>
    <w:rsid w:val="00F33B37"/>
    <w:rsid w:val="00F33B6E"/>
    <w:rsid w:val="00F33C42"/>
    <w:rsid w:val="00F33CAB"/>
    <w:rsid w:val="00F34EB7"/>
    <w:rsid w:val="00F356F3"/>
    <w:rsid w:val="00F35ECD"/>
    <w:rsid w:val="00F36393"/>
    <w:rsid w:val="00F36948"/>
    <w:rsid w:val="00F36C7C"/>
    <w:rsid w:val="00F36EA6"/>
    <w:rsid w:val="00F3721F"/>
    <w:rsid w:val="00F37A22"/>
    <w:rsid w:val="00F40D15"/>
    <w:rsid w:val="00F42442"/>
    <w:rsid w:val="00F432C0"/>
    <w:rsid w:val="00F43824"/>
    <w:rsid w:val="00F43B1B"/>
    <w:rsid w:val="00F43D74"/>
    <w:rsid w:val="00F43EE9"/>
    <w:rsid w:val="00F44036"/>
    <w:rsid w:val="00F44600"/>
    <w:rsid w:val="00F44957"/>
    <w:rsid w:val="00F44FBA"/>
    <w:rsid w:val="00F4501D"/>
    <w:rsid w:val="00F45081"/>
    <w:rsid w:val="00F45220"/>
    <w:rsid w:val="00F45326"/>
    <w:rsid w:val="00F457DA"/>
    <w:rsid w:val="00F4630B"/>
    <w:rsid w:val="00F4677F"/>
    <w:rsid w:val="00F47689"/>
    <w:rsid w:val="00F501AA"/>
    <w:rsid w:val="00F504C5"/>
    <w:rsid w:val="00F50597"/>
    <w:rsid w:val="00F50634"/>
    <w:rsid w:val="00F50CFF"/>
    <w:rsid w:val="00F516CB"/>
    <w:rsid w:val="00F51B91"/>
    <w:rsid w:val="00F51BC5"/>
    <w:rsid w:val="00F525F1"/>
    <w:rsid w:val="00F52C22"/>
    <w:rsid w:val="00F53477"/>
    <w:rsid w:val="00F53797"/>
    <w:rsid w:val="00F53C9C"/>
    <w:rsid w:val="00F548B9"/>
    <w:rsid w:val="00F5529D"/>
    <w:rsid w:val="00F553A6"/>
    <w:rsid w:val="00F5544C"/>
    <w:rsid w:val="00F569E8"/>
    <w:rsid w:val="00F60DF7"/>
    <w:rsid w:val="00F60FFF"/>
    <w:rsid w:val="00F61410"/>
    <w:rsid w:val="00F63771"/>
    <w:rsid w:val="00F63818"/>
    <w:rsid w:val="00F646CC"/>
    <w:rsid w:val="00F64A62"/>
    <w:rsid w:val="00F64D6E"/>
    <w:rsid w:val="00F64E2B"/>
    <w:rsid w:val="00F65031"/>
    <w:rsid w:val="00F6524F"/>
    <w:rsid w:val="00F65377"/>
    <w:rsid w:val="00F65931"/>
    <w:rsid w:val="00F65944"/>
    <w:rsid w:val="00F66620"/>
    <w:rsid w:val="00F66661"/>
    <w:rsid w:val="00F709E1"/>
    <w:rsid w:val="00F70E9D"/>
    <w:rsid w:val="00F71AF0"/>
    <w:rsid w:val="00F7206E"/>
    <w:rsid w:val="00F725B3"/>
    <w:rsid w:val="00F725EA"/>
    <w:rsid w:val="00F7289F"/>
    <w:rsid w:val="00F72923"/>
    <w:rsid w:val="00F72A26"/>
    <w:rsid w:val="00F7307F"/>
    <w:rsid w:val="00F734AC"/>
    <w:rsid w:val="00F73939"/>
    <w:rsid w:val="00F73CE7"/>
    <w:rsid w:val="00F74250"/>
    <w:rsid w:val="00F7445C"/>
    <w:rsid w:val="00F7480E"/>
    <w:rsid w:val="00F750A0"/>
    <w:rsid w:val="00F7563B"/>
    <w:rsid w:val="00F75AB1"/>
    <w:rsid w:val="00F76240"/>
    <w:rsid w:val="00F76CD7"/>
    <w:rsid w:val="00F77001"/>
    <w:rsid w:val="00F773B5"/>
    <w:rsid w:val="00F77A4B"/>
    <w:rsid w:val="00F80135"/>
    <w:rsid w:val="00F803FF"/>
    <w:rsid w:val="00F80C61"/>
    <w:rsid w:val="00F815A2"/>
    <w:rsid w:val="00F81671"/>
    <w:rsid w:val="00F81753"/>
    <w:rsid w:val="00F81F62"/>
    <w:rsid w:val="00F82384"/>
    <w:rsid w:val="00F8252B"/>
    <w:rsid w:val="00F82B8C"/>
    <w:rsid w:val="00F83902"/>
    <w:rsid w:val="00F8446C"/>
    <w:rsid w:val="00F84649"/>
    <w:rsid w:val="00F8556C"/>
    <w:rsid w:val="00F85E06"/>
    <w:rsid w:val="00F86F4E"/>
    <w:rsid w:val="00F903D0"/>
    <w:rsid w:val="00F90912"/>
    <w:rsid w:val="00F90F0D"/>
    <w:rsid w:val="00F90F7B"/>
    <w:rsid w:val="00F913C6"/>
    <w:rsid w:val="00F9213A"/>
    <w:rsid w:val="00F9246F"/>
    <w:rsid w:val="00F92AEC"/>
    <w:rsid w:val="00F92C56"/>
    <w:rsid w:val="00F9308A"/>
    <w:rsid w:val="00F93446"/>
    <w:rsid w:val="00F93706"/>
    <w:rsid w:val="00F94114"/>
    <w:rsid w:val="00F942C2"/>
    <w:rsid w:val="00F94678"/>
    <w:rsid w:val="00F9480F"/>
    <w:rsid w:val="00F94E44"/>
    <w:rsid w:val="00F94FCE"/>
    <w:rsid w:val="00F95540"/>
    <w:rsid w:val="00F95DC0"/>
    <w:rsid w:val="00F95E6A"/>
    <w:rsid w:val="00F95F9C"/>
    <w:rsid w:val="00FA00EB"/>
    <w:rsid w:val="00FA038E"/>
    <w:rsid w:val="00FA05A4"/>
    <w:rsid w:val="00FA067D"/>
    <w:rsid w:val="00FA155C"/>
    <w:rsid w:val="00FA374F"/>
    <w:rsid w:val="00FA398E"/>
    <w:rsid w:val="00FA39DD"/>
    <w:rsid w:val="00FA4463"/>
    <w:rsid w:val="00FA4A77"/>
    <w:rsid w:val="00FA4D4B"/>
    <w:rsid w:val="00FA5475"/>
    <w:rsid w:val="00FA5D73"/>
    <w:rsid w:val="00FA68F8"/>
    <w:rsid w:val="00FA788C"/>
    <w:rsid w:val="00FA78F3"/>
    <w:rsid w:val="00FB0422"/>
    <w:rsid w:val="00FB04DA"/>
    <w:rsid w:val="00FB09B9"/>
    <w:rsid w:val="00FB14D9"/>
    <w:rsid w:val="00FB1DD0"/>
    <w:rsid w:val="00FB1E5D"/>
    <w:rsid w:val="00FB1EA4"/>
    <w:rsid w:val="00FB2240"/>
    <w:rsid w:val="00FB24BB"/>
    <w:rsid w:val="00FB29A5"/>
    <w:rsid w:val="00FB2D10"/>
    <w:rsid w:val="00FB2D55"/>
    <w:rsid w:val="00FB312D"/>
    <w:rsid w:val="00FB37BD"/>
    <w:rsid w:val="00FB38B4"/>
    <w:rsid w:val="00FB3E03"/>
    <w:rsid w:val="00FB4027"/>
    <w:rsid w:val="00FB426F"/>
    <w:rsid w:val="00FB4568"/>
    <w:rsid w:val="00FB4A87"/>
    <w:rsid w:val="00FB4EC1"/>
    <w:rsid w:val="00FB56CA"/>
    <w:rsid w:val="00FB59FE"/>
    <w:rsid w:val="00FB5B25"/>
    <w:rsid w:val="00FB5D10"/>
    <w:rsid w:val="00FB6406"/>
    <w:rsid w:val="00FB71B6"/>
    <w:rsid w:val="00FB73A3"/>
    <w:rsid w:val="00FB7549"/>
    <w:rsid w:val="00FB7AE6"/>
    <w:rsid w:val="00FC0AC1"/>
    <w:rsid w:val="00FC10D6"/>
    <w:rsid w:val="00FC2AF6"/>
    <w:rsid w:val="00FC2B45"/>
    <w:rsid w:val="00FC3AB8"/>
    <w:rsid w:val="00FC3F4E"/>
    <w:rsid w:val="00FC423E"/>
    <w:rsid w:val="00FC4278"/>
    <w:rsid w:val="00FC4758"/>
    <w:rsid w:val="00FC4B93"/>
    <w:rsid w:val="00FC4E2E"/>
    <w:rsid w:val="00FC523A"/>
    <w:rsid w:val="00FC5322"/>
    <w:rsid w:val="00FC5C10"/>
    <w:rsid w:val="00FC5EE6"/>
    <w:rsid w:val="00FC6096"/>
    <w:rsid w:val="00FC625D"/>
    <w:rsid w:val="00FC6295"/>
    <w:rsid w:val="00FC76C4"/>
    <w:rsid w:val="00FD025C"/>
    <w:rsid w:val="00FD05C1"/>
    <w:rsid w:val="00FD06C1"/>
    <w:rsid w:val="00FD1646"/>
    <w:rsid w:val="00FD1AC7"/>
    <w:rsid w:val="00FD1CB2"/>
    <w:rsid w:val="00FD2239"/>
    <w:rsid w:val="00FD272F"/>
    <w:rsid w:val="00FD2A6D"/>
    <w:rsid w:val="00FD3A25"/>
    <w:rsid w:val="00FD3A59"/>
    <w:rsid w:val="00FD3C1C"/>
    <w:rsid w:val="00FD3EF7"/>
    <w:rsid w:val="00FD46D0"/>
    <w:rsid w:val="00FD49EC"/>
    <w:rsid w:val="00FD4C3A"/>
    <w:rsid w:val="00FD559C"/>
    <w:rsid w:val="00FD5C44"/>
    <w:rsid w:val="00FD5D56"/>
    <w:rsid w:val="00FD5D9B"/>
    <w:rsid w:val="00FD5EC1"/>
    <w:rsid w:val="00FD65FD"/>
    <w:rsid w:val="00FD676D"/>
    <w:rsid w:val="00FD6B01"/>
    <w:rsid w:val="00FD6B2A"/>
    <w:rsid w:val="00FD7CE0"/>
    <w:rsid w:val="00FE06E8"/>
    <w:rsid w:val="00FE0A13"/>
    <w:rsid w:val="00FE0B01"/>
    <w:rsid w:val="00FE0E4A"/>
    <w:rsid w:val="00FE10D3"/>
    <w:rsid w:val="00FE1E60"/>
    <w:rsid w:val="00FE3ACB"/>
    <w:rsid w:val="00FE4898"/>
    <w:rsid w:val="00FE4AAE"/>
    <w:rsid w:val="00FE4D46"/>
    <w:rsid w:val="00FE56C5"/>
    <w:rsid w:val="00FE607C"/>
    <w:rsid w:val="00FE6B1F"/>
    <w:rsid w:val="00FE6F3D"/>
    <w:rsid w:val="00FE7370"/>
    <w:rsid w:val="00FE7637"/>
    <w:rsid w:val="00FE7D8D"/>
    <w:rsid w:val="00FF0039"/>
    <w:rsid w:val="00FF064E"/>
    <w:rsid w:val="00FF15E9"/>
    <w:rsid w:val="00FF1FBF"/>
    <w:rsid w:val="00FF2BCC"/>
    <w:rsid w:val="00FF2CA1"/>
    <w:rsid w:val="00FF2D6C"/>
    <w:rsid w:val="00FF31BE"/>
    <w:rsid w:val="00FF3D30"/>
    <w:rsid w:val="00FF3E6F"/>
    <w:rsid w:val="00FF3FB2"/>
    <w:rsid w:val="00FF419E"/>
    <w:rsid w:val="00FF60D5"/>
    <w:rsid w:val="00FF6722"/>
    <w:rsid w:val="00FF70DC"/>
    <w:rsid w:val="00FF71E8"/>
    <w:rsid w:val="00FF74A6"/>
    <w:rsid w:val="00FF7551"/>
    <w:rsid w:val="00FF766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ddd"/>
    </o:shapedefaults>
    <o:shapelayout v:ext="edit">
      <o:idmap v:ext="edit" data="1"/>
    </o:shapelayout>
  </w:shapeDefaults>
  <w:decimalSymbol w:val="."/>
  <w:listSeparator w:val=","/>
  <w15:docId w15:val="{4078F1B9-BD08-44A8-8739-DBC8CC482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AF0988"/>
    <w:pPr>
      <w:widowControl w:val="0"/>
      <w:jc w:val="both"/>
    </w:pPr>
    <w:rPr>
      <w:rFonts w:ascii="宋体"/>
      <w:kern w:val="2"/>
      <w:sz w:val="21"/>
      <w:szCs w:val="24"/>
    </w:rPr>
  </w:style>
  <w:style w:type="paragraph" w:styleId="1">
    <w:name w:val="heading 1"/>
    <w:basedOn w:val="a1"/>
    <w:next w:val="a1"/>
    <w:link w:val="1Char"/>
    <w:qFormat/>
    <w:rsid w:val="00AF0988"/>
    <w:pPr>
      <w:keepLines/>
      <w:numPr>
        <w:numId w:val="1"/>
      </w:numPr>
      <w:adjustRightInd w:val="0"/>
      <w:snapToGrid w:val="0"/>
      <w:spacing w:before="360" w:line="360" w:lineRule="atLeast"/>
      <w:outlineLvl w:val="0"/>
    </w:pPr>
    <w:rPr>
      <w:rFonts w:ascii="Arial" w:eastAsia="黑体" w:hAnsi="Arial"/>
      <w:b/>
      <w:bCs/>
      <w:kern w:val="44"/>
      <w:sz w:val="30"/>
      <w:szCs w:val="44"/>
    </w:rPr>
  </w:style>
  <w:style w:type="paragraph" w:styleId="20">
    <w:name w:val="heading 2"/>
    <w:basedOn w:val="a1"/>
    <w:next w:val="a1"/>
    <w:qFormat/>
    <w:rsid w:val="00AF0988"/>
    <w:pPr>
      <w:keepLines/>
      <w:numPr>
        <w:ilvl w:val="1"/>
        <w:numId w:val="1"/>
      </w:numPr>
      <w:adjustRightInd w:val="0"/>
      <w:snapToGrid w:val="0"/>
      <w:spacing w:before="240" w:line="360" w:lineRule="atLeast"/>
      <w:outlineLvl w:val="1"/>
    </w:pPr>
    <w:rPr>
      <w:rFonts w:ascii="Arial" w:eastAsia="黑体" w:hAnsi="Arial"/>
      <w:b/>
      <w:bCs/>
      <w:sz w:val="28"/>
      <w:szCs w:val="32"/>
    </w:rPr>
  </w:style>
  <w:style w:type="paragraph" w:styleId="3">
    <w:name w:val="heading 3"/>
    <w:basedOn w:val="a1"/>
    <w:next w:val="a1"/>
    <w:qFormat/>
    <w:rsid w:val="00AF0988"/>
    <w:pPr>
      <w:keepLines/>
      <w:numPr>
        <w:ilvl w:val="2"/>
        <w:numId w:val="1"/>
      </w:numPr>
      <w:adjustRightInd w:val="0"/>
      <w:snapToGrid w:val="0"/>
      <w:spacing w:before="240" w:line="360" w:lineRule="atLeast"/>
      <w:outlineLvl w:val="2"/>
    </w:pPr>
    <w:rPr>
      <w:rFonts w:ascii="Arial" w:eastAsia="黑体" w:hAnsi="Arial"/>
      <w:b/>
      <w:bCs/>
      <w:sz w:val="24"/>
      <w:szCs w:val="32"/>
    </w:rPr>
  </w:style>
  <w:style w:type="paragraph" w:styleId="4">
    <w:name w:val="heading 4"/>
    <w:basedOn w:val="a2"/>
    <w:next w:val="a1"/>
    <w:qFormat/>
    <w:rsid w:val="00264C01"/>
    <w:pPr>
      <w:keepLines/>
      <w:numPr>
        <w:ilvl w:val="3"/>
        <w:numId w:val="1"/>
      </w:numPr>
      <w:ind w:firstLineChars="0" w:firstLine="0"/>
      <w:outlineLvl w:val="3"/>
    </w:pPr>
    <w:rPr>
      <w:rFonts w:ascii="Arial" w:eastAsia="黑体" w:hAnsi="Arial"/>
      <w:b/>
      <w:bCs/>
      <w:szCs w:val="28"/>
    </w:rPr>
  </w:style>
  <w:style w:type="paragraph" w:styleId="5">
    <w:name w:val="heading 5"/>
    <w:basedOn w:val="a1"/>
    <w:next w:val="a1"/>
    <w:link w:val="5Char"/>
    <w:autoRedefine/>
    <w:qFormat/>
    <w:rsid w:val="00AF0988"/>
    <w:pPr>
      <w:keepNext/>
      <w:keepLines/>
      <w:numPr>
        <w:ilvl w:val="4"/>
        <w:numId w:val="1"/>
      </w:numPr>
      <w:adjustRightInd w:val="0"/>
      <w:snapToGrid w:val="0"/>
      <w:spacing w:before="240" w:line="360" w:lineRule="atLeast"/>
      <w:outlineLvl w:val="4"/>
    </w:pPr>
    <w:rPr>
      <w:rFonts w:ascii="黑体" w:eastAsia="黑体"/>
      <w:szCs w:val="28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2">
    <w:name w:val="Normal Indent"/>
    <w:aliases w:val="段1,段11,段12,段111,段13,段112,段14,段113,段15,段114,段16,段17,段115,段18,段116,段19,段117,段110,段118,段119,段121,段1111,段131,段1121,段141,段1131,段151,段1141,段161,段171,段1151,段181,段1161,段191,段1171,段120,段1110,段122,段1112,段132,段1122,段142,段1132,段152,段1142,段162,段172,表正文,特点,正文非缩进"/>
    <w:basedOn w:val="a1"/>
    <w:link w:val="Char"/>
    <w:rsid w:val="00AF0988"/>
    <w:pPr>
      <w:adjustRightInd w:val="0"/>
      <w:snapToGrid w:val="0"/>
      <w:spacing w:before="240" w:line="360" w:lineRule="atLeast"/>
      <w:ind w:firstLineChars="200" w:firstLine="420"/>
    </w:pPr>
  </w:style>
  <w:style w:type="paragraph" w:styleId="a0">
    <w:name w:val="List Number"/>
    <w:basedOn w:val="a1"/>
    <w:rsid w:val="00AF0988"/>
    <w:pPr>
      <w:numPr>
        <w:numId w:val="5"/>
      </w:numPr>
      <w:adjustRightInd w:val="0"/>
      <w:snapToGrid w:val="0"/>
      <w:spacing w:line="360" w:lineRule="atLeast"/>
    </w:pPr>
  </w:style>
  <w:style w:type="paragraph" w:styleId="2">
    <w:name w:val="List Number 2"/>
    <w:basedOn w:val="a1"/>
    <w:rsid w:val="00AF0988"/>
    <w:pPr>
      <w:numPr>
        <w:numId w:val="4"/>
      </w:numPr>
      <w:adjustRightInd w:val="0"/>
      <w:snapToGrid w:val="0"/>
      <w:spacing w:line="360" w:lineRule="atLeast"/>
    </w:pPr>
    <w:rPr>
      <w:rFonts w:hAnsi="宋体"/>
    </w:rPr>
  </w:style>
  <w:style w:type="paragraph" w:styleId="21">
    <w:name w:val="List Bullet 2"/>
    <w:basedOn w:val="a1"/>
    <w:rsid w:val="00AF0988"/>
    <w:pPr>
      <w:numPr>
        <w:numId w:val="2"/>
      </w:numPr>
      <w:adjustRightInd w:val="0"/>
      <w:snapToGrid w:val="0"/>
      <w:spacing w:line="360" w:lineRule="atLeast"/>
    </w:pPr>
  </w:style>
  <w:style w:type="paragraph" w:styleId="10">
    <w:name w:val="toc 1"/>
    <w:basedOn w:val="a1"/>
    <w:next w:val="a1"/>
    <w:autoRedefine/>
    <w:uiPriority w:val="39"/>
    <w:rsid w:val="00AF0988"/>
    <w:pPr>
      <w:tabs>
        <w:tab w:val="left" w:pos="630"/>
        <w:tab w:val="right" w:leader="dot" w:pos="8610"/>
      </w:tabs>
      <w:spacing w:before="120" w:after="120"/>
    </w:pPr>
    <w:rPr>
      <w:rFonts w:ascii="Times New Roman"/>
      <w:b/>
      <w:bCs/>
      <w:caps/>
    </w:rPr>
  </w:style>
  <w:style w:type="paragraph" w:styleId="22">
    <w:name w:val="toc 2"/>
    <w:basedOn w:val="a1"/>
    <w:next w:val="a1"/>
    <w:autoRedefine/>
    <w:uiPriority w:val="39"/>
    <w:rsid w:val="00AF0988"/>
    <w:pPr>
      <w:tabs>
        <w:tab w:val="left" w:pos="1260"/>
        <w:tab w:val="right" w:leader="dot" w:pos="8610"/>
      </w:tabs>
      <w:ind w:left="210"/>
    </w:pPr>
    <w:rPr>
      <w:rFonts w:ascii="Times New Roman"/>
      <w:smallCaps/>
    </w:rPr>
  </w:style>
  <w:style w:type="paragraph" w:styleId="30">
    <w:name w:val="toc 3"/>
    <w:basedOn w:val="a1"/>
    <w:next w:val="a1"/>
    <w:autoRedefine/>
    <w:uiPriority w:val="39"/>
    <w:qFormat/>
    <w:rsid w:val="00AF0988"/>
    <w:pPr>
      <w:tabs>
        <w:tab w:val="left" w:pos="1260"/>
        <w:tab w:val="right" w:leader="dot" w:pos="8610"/>
      </w:tabs>
      <w:ind w:left="420"/>
    </w:pPr>
    <w:rPr>
      <w:rFonts w:ascii="Times New Roman"/>
      <w:iCs/>
    </w:rPr>
  </w:style>
  <w:style w:type="paragraph" w:styleId="a6">
    <w:name w:val="Subtitle"/>
    <w:basedOn w:val="a1"/>
    <w:qFormat/>
    <w:rsid w:val="00AF0988"/>
    <w:pPr>
      <w:spacing w:before="60" w:after="60"/>
      <w:jc w:val="center"/>
      <w:outlineLvl w:val="1"/>
    </w:pPr>
    <w:rPr>
      <w:rFonts w:ascii="Arial" w:eastAsia="黑体" w:hAnsi="Arial" w:cs="Arial"/>
      <w:b/>
      <w:bCs/>
      <w:kern w:val="28"/>
      <w:sz w:val="36"/>
      <w:szCs w:val="32"/>
    </w:rPr>
  </w:style>
  <w:style w:type="paragraph" w:styleId="a7">
    <w:name w:val="footer"/>
    <w:basedOn w:val="a1"/>
    <w:rsid w:val="00AF0988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a8">
    <w:name w:val="page number"/>
    <w:basedOn w:val="a3"/>
    <w:rsid w:val="00AF0988"/>
  </w:style>
  <w:style w:type="paragraph" w:styleId="a9">
    <w:name w:val="caption"/>
    <w:aliases w:val="题注 Char,题注 Char Char Char Char,题注1"/>
    <w:basedOn w:val="a1"/>
    <w:next w:val="a1"/>
    <w:link w:val="Char1"/>
    <w:qFormat/>
    <w:rsid w:val="00AF0988"/>
    <w:pPr>
      <w:spacing w:before="120" w:after="120"/>
      <w:jc w:val="center"/>
    </w:pPr>
    <w:rPr>
      <w:rFonts w:ascii="黑体" w:eastAsia="黑体" w:hAnsi="Arial" w:cs="Arial"/>
      <w:sz w:val="18"/>
      <w:szCs w:val="20"/>
    </w:rPr>
  </w:style>
  <w:style w:type="paragraph" w:customStyle="1" w:styleId="aa">
    <w:name w:val="列表说明"/>
    <w:basedOn w:val="a1"/>
    <w:rsid w:val="00AF0988"/>
    <w:pPr>
      <w:adjustRightInd w:val="0"/>
      <w:snapToGrid w:val="0"/>
      <w:spacing w:line="360" w:lineRule="atLeast"/>
      <w:ind w:left="850"/>
    </w:pPr>
  </w:style>
  <w:style w:type="paragraph" w:customStyle="1" w:styleId="23">
    <w:name w:val="列表说明2"/>
    <w:basedOn w:val="21"/>
    <w:rsid w:val="00AF0988"/>
    <w:pPr>
      <w:numPr>
        <w:numId w:val="0"/>
      </w:numPr>
      <w:ind w:left="1354"/>
    </w:pPr>
  </w:style>
  <w:style w:type="paragraph" w:styleId="ab">
    <w:name w:val="header"/>
    <w:basedOn w:val="a1"/>
    <w:rsid w:val="00AF098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ac">
    <w:name w:val="表格栏目"/>
    <w:basedOn w:val="a1"/>
    <w:rsid w:val="00AF0988"/>
    <w:pPr>
      <w:adjustRightInd w:val="0"/>
      <w:spacing w:before="45" w:after="45"/>
      <w:jc w:val="center"/>
    </w:pPr>
    <w:rPr>
      <w:rFonts w:eastAsia="黑体"/>
      <w:b/>
      <w:bCs/>
    </w:rPr>
  </w:style>
  <w:style w:type="paragraph" w:styleId="a">
    <w:name w:val="List Bullet"/>
    <w:basedOn w:val="a1"/>
    <w:rsid w:val="00AF0988"/>
    <w:pPr>
      <w:numPr>
        <w:numId w:val="3"/>
      </w:numPr>
      <w:tabs>
        <w:tab w:val="clear" w:pos="1690"/>
        <w:tab w:val="left" w:pos="840"/>
      </w:tabs>
      <w:adjustRightInd w:val="0"/>
      <w:snapToGrid w:val="0"/>
      <w:spacing w:line="360" w:lineRule="atLeast"/>
      <w:ind w:leftChars="200" w:left="400" w:hangingChars="200" w:hanging="200"/>
    </w:pPr>
  </w:style>
  <w:style w:type="paragraph" w:customStyle="1" w:styleId="ad">
    <w:name w:val="表格单元"/>
    <w:basedOn w:val="a1"/>
    <w:rsid w:val="00AF0988"/>
    <w:pPr>
      <w:adjustRightInd w:val="0"/>
      <w:snapToGrid w:val="0"/>
      <w:spacing w:before="45" w:after="45"/>
    </w:pPr>
  </w:style>
  <w:style w:type="paragraph" w:customStyle="1" w:styleId="ae">
    <w:name w:val="源程序"/>
    <w:basedOn w:val="a2"/>
    <w:autoRedefine/>
    <w:rsid w:val="00AF0988"/>
    <w:pPr>
      <w:spacing w:before="0" w:line="240" w:lineRule="atLeast"/>
      <w:ind w:leftChars="200" w:left="420" w:firstLineChars="0" w:firstLine="0"/>
    </w:pPr>
    <w:rPr>
      <w:rFonts w:hAnsi="宋体"/>
      <w:sz w:val="18"/>
    </w:rPr>
  </w:style>
  <w:style w:type="paragraph" w:customStyle="1" w:styleId="af">
    <w:name w:val="小标题"/>
    <w:basedOn w:val="a1"/>
    <w:autoRedefine/>
    <w:rsid w:val="00AF0988"/>
    <w:pPr>
      <w:adjustRightInd w:val="0"/>
      <w:snapToGrid w:val="0"/>
      <w:spacing w:before="240" w:line="360" w:lineRule="atLeast"/>
      <w:ind w:leftChars="200" w:left="420"/>
    </w:pPr>
    <w:rPr>
      <w:rFonts w:ascii="黑体" w:eastAsia="黑体"/>
      <w:b/>
    </w:rPr>
  </w:style>
  <w:style w:type="paragraph" w:customStyle="1" w:styleId="24">
    <w:name w:val="小标题 2"/>
    <w:basedOn w:val="a2"/>
    <w:autoRedefine/>
    <w:rsid w:val="00AF0988"/>
    <w:rPr>
      <w:rFonts w:ascii="楷体_GB2312" w:eastAsia="楷体_GB2312"/>
    </w:rPr>
  </w:style>
  <w:style w:type="paragraph" w:styleId="40">
    <w:name w:val="toc 4"/>
    <w:basedOn w:val="a1"/>
    <w:next w:val="a1"/>
    <w:autoRedefine/>
    <w:uiPriority w:val="39"/>
    <w:rsid w:val="00AF0988"/>
    <w:pPr>
      <w:ind w:left="1260"/>
    </w:pPr>
  </w:style>
  <w:style w:type="paragraph" w:styleId="50">
    <w:name w:val="toc 5"/>
    <w:basedOn w:val="a1"/>
    <w:next w:val="a1"/>
    <w:autoRedefine/>
    <w:uiPriority w:val="39"/>
    <w:rsid w:val="00AF0988"/>
    <w:pPr>
      <w:ind w:left="1680"/>
    </w:pPr>
  </w:style>
  <w:style w:type="paragraph" w:styleId="6">
    <w:name w:val="toc 6"/>
    <w:basedOn w:val="a1"/>
    <w:next w:val="a1"/>
    <w:autoRedefine/>
    <w:uiPriority w:val="39"/>
    <w:rsid w:val="00AF0988"/>
    <w:pPr>
      <w:ind w:left="2100"/>
    </w:pPr>
  </w:style>
  <w:style w:type="paragraph" w:styleId="7">
    <w:name w:val="toc 7"/>
    <w:basedOn w:val="a1"/>
    <w:next w:val="a1"/>
    <w:autoRedefine/>
    <w:uiPriority w:val="39"/>
    <w:rsid w:val="00AF0988"/>
    <w:pPr>
      <w:ind w:left="2520"/>
    </w:pPr>
  </w:style>
  <w:style w:type="paragraph" w:styleId="8">
    <w:name w:val="toc 8"/>
    <w:basedOn w:val="a1"/>
    <w:next w:val="a1"/>
    <w:autoRedefine/>
    <w:uiPriority w:val="39"/>
    <w:rsid w:val="00AF0988"/>
    <w:pPr>
      <w:ind w:left="2940"/>
    </w:pPr>
  </w:style>
  <w:style w:type="paragraph" w:styleId="9">
    <w:name w:val="toc 9"/>
    <w:basedOn w:val="a1"/>
    <w:next w:val="a1"/>
    <w:autoRedefine/>
    <w:uiPriority w:val="39"/>
    <w:rsid w:val="00AF0988"/>
    <w:pPr>
      <w:ind w:left="3360"/>
    </w:pPr>
  </w:style>
  <w:style w:type="character" w:styleId="af0">
    <w:name w:val="Hyperlink"/>
    <w:uiPriority w:val="99"/>
    <w:rsid w:val="00AF0988"/>
    <w:rPr>
      <w:color w:val="0000FF"/>
      <w:u w:val="single"/>
    </w:rPr>
  </w:style>
  <w:style w:type="character" w:styleId="af1">
    <w:name w:val="Strong"/>
    <w:qFormat/>
    <w:rsid w:val="00AF0988"/>
    <w:rPr>
      <w:rFonts w:ascii="楷体_GB2312" w:eastAsia="楷体_GB2312"/>
      <w:bCs/>
    </w:rPr>
  </w:style>
  <w:style w:type="paragraph" w:styleId="af2">
    <w:name w:val="Document Map"/>
    <w:basedOn w:val="a1"/>
    <w:semiHidden/>
    <w:rsid w:val="00AF0988"/>
    <w:pPr>
      <w:shd w:val="clear" w:color="auto" w:fill="000080"/>
    </w:pPr>
  </w:style>
  <w:style w:type="table" w:styleId="af3">
    <w:name w:val="Table Grid"/>
    <w:basedOn w:val="a4"/>
    <w:rsid w:val="00AF0988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4">
    <w:name w:val="源程序注释"/>
    <w:basedOn w:val="ae"/>
    <w:rsid w:val="00AF0988"/>
    <w:rPr>
      <w:color w:val="008000"/>
    </w:rPr>
  </w:style>
  <w:style w:type="paragraph" w:customStyle="1" w:styleId="af5">
    <w:name w:val="标题下空行"/>
    <w:basedOn w:val="a1"/>
    <w:rsid w:val="00AF0988"/>
    <w:pPr>
      <w:spacing w:line="240" w:lineRule="exact"/>
    </w:pPr>
  </w:style>
  <w:style w:type="character" w:customStyle="1" w:styleId="5Char">
    <w:name w:val="标题 5 Char"/>
    <w:link w:val="5"/>
    <w:rsid w:val="00AF0988"/>
    <w:rPr>
      <w:rFonts w:ascii="黑体" w:eastAsia="黑体"/>
      <w:kern w:val="2"/>
      <w:sz w:val="21"/>
      <w:szCs w:val="28"/>
    </w:rPr>
  </w:style>
  <w:style w:type="paragraph" w:styleId="af6">
    <w:name w:val="Balloon Text"/>
    <w:basedOn w:val="a1"/>
    <w:link w:val="Char0"/>
    <w:rsid w:val="00F32A15"/>
    <w:rPr>
      <w:sz w:val="18"/>
      <w:szCs w:val="18"/>
    </w:rPr>
  </w:style>
  <w:style w:type="character" w:customStyle="1" w:styleId="Char0">
    <w:name w:val="批注框文本 Char"/>
    <w:basedOn w:val="a3"/>
    <w:link w:val="af6"/>
    <w:rsid w:val="00F32A15"/>
    <w:rPr>
      <w:rFonts w:ascii="宋体"/>
      <w:kern w:val="2"/>
      <w:sz w:val="18"/>
      <w:szCs w:val="18"/>
    </w:rPr>
  </w:style>
  <w:style w:type="paragraph" w:customStyle="1" w:styleId="TableText">
    <w:name w:val="Table Text"/>
    <w:basedOn w:val="af7"/>
    <w:rsid w:val="00E17043"/>
    <w:pPr>
      <w:widowControl/>
      <w:overflowPunct w:val="0"/>
      <w:autoSpaceDE w:val="0"/>
      <w:autoSpaceDN w:val="0"/>
      <w:adjustRightInd w:val="0"/>
      <w:spacing w:after="0"/>
      <w:ind w:left="28" w:right="28"/>
      <w:jc w:val="left"/>
      <w:textAlignment w:val="baseline"/>
    </w:pPr>
    <w:rPr>
      <w:rFonts w:ascii="Arial" w:hAnsi="Arial"/>
      <w:kern w:val="0"/>
      <w:sz w:val="20"/>
      <w:szCs w:val="20"/>
      <w:lang w:eastAsia="en-US"/>
    </w:rPr>
  </w:style>
  <w:style w:type="paragraph" w:styleId="af7">
    <w:name w:val="Body Text"/>
    <w:basedOn w:val="a1"/>
    <w:link w:val="Char2"/>
    <w:rsid w:val="00E17043"/>
    <w:pPr>
      <w:spacing w:after="120"/>
    </w:pPr>
  </w:style>
  <w:style w:type="character" w:customStyle="1" w:styleId="Char2">
    <w:name w:val="正文文本 Char"/>
    <w:basedOn w:val="a3"/>
    <w:link w:val="af7"/>
    <w:rsid w:val="00E17043"/>
    <w:rPr>
      <w:rFonts w:ascii="宋体"/>
      <w:kern w:val="2"/>
      <w:sz w:val="21"/>
      <w:szCs w:val="24"/>
    </w:rPr>
  </w:style>
  <w:style w:type="paragraph" w:customStyle="1" w:styleId="11">
    <w:name w:val="正文1"/>
    <w:basedOn w:val="a1"/>
    <w:autoRedefine/>
    <w:rsid w:val="003602F0"/>
    <w:pPr>
      <w:tabs>
        <w:tab w:val="left" w:pos="424"/>
      </w:tabs>
      <w:spacing w:before="120" w:after="120" w:line="288" w:lineRule="auto"/>
      <w:ind w:firstLineChars="200" w:firstLine="420"/>
      <w:jc w:val="left"/>
    </w:pPr>
  </w:style>
  <w:style w:type="character" w:styleId="af8">
    <w:name w:val="annotation reference"/>
    <w:basedOn w:val="a3"/>
    <w:rsid w:val="00C604A5"/>
    <w:rPr>
      <w:sz w:val="21"/>
      <w:szCs w:val="21"/>
    </w:rPr>
  </w:style>
  <w:style w:type="paragraph" w:styleId="af9">
    <w:name w:val="annotation text"/>
    <w:basedOn w:val="a1"/>
    <w:link w:val="Char3"/>
    <w:rsid w:val="00C604A5"/>
    <w:pPr>
      <w:jc w:val="left"/>
    </w:pPr>
  </w:style>
  <w:style w:type="character" w:customStyle="1" w:styleId="Char3">
    <w:name w:val="批注文字 Char"/>
    <w:basedOn w:val="a3"/>
    <w:link w:val="af9"/>
    <w:rsid w:val="00C604A5"/>
    <w:rPr>
      <w:rFonts w:ascii="宋体"/>
      <w:kern w:val="2"/>
      <w:sz w:val="21"/>
      <w:szCs w:val="24"/>
    </w:rPr>
  </w:style>
  <w:style w:type="paragraph" w:styleId="afa">
    <w:name w:val="annotation subject"/>
    <w:basedOn w:val="af9"/>
    <w:next w:val="af9"/>
    <w:link w:val="Char4"/>
    <w:rsid w:val="00C604A5"/>
    <w:rPr>
      <w:b/>
      <w:bCs/>
    </w:rPr>
  </w:style>
  <w:style w:type="character" w:customStyle="1" w:styleId="Char4">
    <w:name w:val="批注主题 Char"/>
    <w:basedOn w:val="Char3"/>
    <w:link w:val="afa"/>
    <w:rsid w:val="00C604A5"/>
    <w:rPr>
      <w:rFonts w:ascii="宋体"/>
      <w:b/>
      <w:bCs/>
      <w:kern w:val="2"/>
      <w:sz w:val="21"/>
      <w:szCs w:val="24"/>
    </w:rPr>
  </w:style>
  <w:style w:type="character" w:customStyle="1" w:styleId="1Char">
    <w:name w:val="标题 1 Char"/>
    <w:basedOn w:val="a3"/>
    <w:link w:val="1"/>
    <w:rsid w:val="00802810"/>
    <w:rPr>
      <w:rFonts w:ascii="Arial" w:eastAsia="黑体" w:hAnsi="Arial"/>
      <w:b/>
      <w:bCs/>
      <w:kern w:val="44"/>
      <w:sz w:val="30"/>
      <w:szCs w:val="44"/>
    </w:rPr>
  </w:style>
  <w:style w:type="paragraph" w:styleId="afb">
    <w:name w:val="List Paragraph"/>
    <w:basedOn w:val="a1"/>
    <w:uiPriority w:val="34"/>
    <w:qFormat/>
    <w:rsid w:val="00802810"/>
    <w:pPr>
      <w:ind w:firstLineChars="200" w:firstLine="420"/>
    </w:pPr>
    <w:rPr>
      <w:rFonts w:ascii="Calibri" w:hAnsi="Calibri"/>
      <w:szCs w:val="22"/>
    </w:rPr>
  </w:style>
  <w:style w:type="paragraph" w:customStyle="1" w:styleId="TableHeading">
    <w:name w:val="Table Heading"/>
    <w:rsid w:val="00DD75AD"/>
    <w:pPr>
      <w:keepNext/>
      <w:snapToGrid w:val="0"/>
      <w:spacing w:before="80" w:after="80"/>
      <w:jc w:val="center"/>
    </w:pPr>
    <w:rPr>
      <w:rFonts w:ascii="Arial" w:eastAsia="黑体" w:hAnsi="Arial" w:cs="Arial"/>
      <w:sz w:val="18"/>
      <w:szCs w:val="18"/>
    </w:rPr>
  </w:style>
  <w:style w:type="character" w:customStyle="1" w:styleId="Char">
    <w:name w:val="正文缩进 Char"/>
    <w:aliases w:val="段1 Char,段11 Char,段12 Char,段111 Char,段13 Char,段112 Char,段14 Char,段113 Char,段15 Char,段114 Char,段16 Char,段17 Char,段115 Char,段18 Char,段116 Char,段19 Char,段117 Char,段110 Char,段118 Char,段119 Char,段121 Char,段1111 Char,段131 Char,段1121 Char,段141 Char"/>
    <w:link w:val="a2"/>
    <w:rsid w:val="00FE6B1F"/>
    <w:rPr>
      <w:rFonts w:ascii="宋体"/>
      <w:kern w:val="2"/>
      <w:sz w:val="21"/>
      <w:szCs w:val="24"/>
    </w:rPr>
  </w:style>
  <w:style w:type="paragraph" w:customStyle="1" w:styleId="15">
    <w:name w:val="缩进_五号_1.5行距"/>
    <w:basedOn w:val="a1"/>
    <w:rsid w:val="00EF275C"/>
    <w:pPr>
      <w:spacing w:line="360" w:lineRule="auto"/>
      <w:ind w:firstLineChars="200" w:firstLine="420"/>
    </w:pPr>
    <w:rPr>
      <w:rFonts w:ascii="Times New Roman" w:cs="宋体"/>
      <w:szCs w:val="20"/>
    </w:rPr>
  </w:style>
  <w:style w:type="character" w:customStyle="1" w:styleId="Char10">
    <w:name w:val="正文缩进 Char1"/>
    <w:aliases w:val="段1 Char1,段11 Char1,段12 Char1,段111 Char1,段13 Char1,段112 Char1,段14 Char1,段113 Char1,段15 Char1,段114 Char1,段16 Char1,段17 Char1,段115 Char1,段18 Char1,段116 Char1,段19 Char1,段117 Char1,段110 Char1,段118 Char1,段119 Char1,段121 Char1,段1111 Char1,段131 Char1"/>
    <w:rsid w:val="00E10224"/>
    <w:rPr>
      <w:rFonts w:ascii="宋体"/>
      <w:kern w:val="2"/>
      <w:sz w:val="21"/>
      <w:szCs w:val="24"/>
    </w:rPr>
  </w:style>
  <w:style w:type="character" w:customStyle="1" w:styleId="Char1">
    <w:name w:val="题注 Char1"/>
    <w:aliases w:val="题注 Char Char,题注 Char Char Char Char Char,题注1 Char"/>
    <w:link w:val="a9"/>
    <w:rsid w:val="00E10224"/>
    <w:rPr>
      <w:rFonts w:ascii="黑体" w:eastAsia="黑体" w:hAnsi="Arial" w:cs="Arial"/>
      <w:kern w:val="2"/>
      <w:sz w:val="18"/>
    </w:rPr>
  </w:style>
  <w:style w:type="paragraph" w:customStyle="1" w:styleId="ItemList">
    <w:name w:val="Item List"/>
    <w:link w:val="ItemListCharChar"/>
    <w:autoRedefine/>
    <w:rsid w:val="007C05FC"/>
    <w:pPr>
      <w:widowControl w:val="0"/>
      <w:snapToGrid w:val="0"/>
      <w:spacing w:line="300" w:lineRule="auto"/>
      <w:ind w:rightChars="100" w:right="210"/>
      <w:jc w:val="both"/>
    </w:pPr>
    <w:rPr>
      <w:rFonts w:ascii="Arial" w:hAnsi="Arial" w:cs="Arial"/>
      <w:szCs w:val="21"/>
    </w:rPr>
  </w:style>
  <w:style w:type="character" w:customStyle="1" w:styleId="ItemListCharChar">
    <w:name w:val="Item List Char Char"/>
    <w:basedOn w:val="a3"/>
    <w:link w:val="ItemList"/>
    <w:rsid w:val="007C05FC"/>
    <w:rPr>
      <w:rFonts w:ascii="Arial" w:hAnsi="Arial" w:cs="Arial"/>
      <w:szCs w:val="21"/>
    </w:rPr>
  </w:style>
  <w:style w:type="paragraph" w:customStyle="1" w:styleId="1ALTZ4">
    <w:name w:val="正文（首行缩进两字）表正文正文非缩进特点段1ALT+Z标题4"/>
    <w:basedOn w:val="a1"/>
    <w:autoRedefine/>
    <w:rsid w:val="009B2375"/>
    <w:pPr>
      <w:adjustRightInd w:val="0"/>
      <w:snapToGrid w:val="0"/>
      <w:spacing w:before="240" w:line="360" w:lineRule="atLeast"/>
      <w:ind w:firstLineChars="200" w:firstLine="420"/>
    </w:pPr>
  </w:style>
  <w:style w:type="table" w:customStyle="1" w:styleId="12">
    <w:name w:val="网格型1"/>
    <w:basedOn w:val="a4"/>
    <w:next w:val="af3"/>
    <w:uiPriority w:val="59"/>
    <w:rsid w:val="003B00CA"/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25">
    <w:name w:val="网格型2"/>
    <w:basedOn w:val="a4"/>
    <w:next w:val="af3"/>
    <w:uiPriority w:val="59"/>
    <w:rsid w:val="003B00CA"/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TML">
    <w:name w:val="HTML Code"/>
    <w:basedOn w:val="a3"/>
    <w:uiPriority w:val="99"/>
    <w:semiHidden/>
    <w:unhideWhenUsed/>
    <w:rsid w:val="00A957D6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81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7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3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8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4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10" Type="http://schemas.openxmlformats.org/officeDocument/2006/relationships/header" Target="header3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36164;&#26009;\CUP\&#25216;&#26415;&#25991;&#26723;&#32534;&#25490;&#35268;&#33539;%20V2.0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473D3C-85DD-4D3E-BACE-8F8F522B08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技术文档编排规范 V2.0.dot</Template>
  <TotalTime>262</TotalTime>
  <Pages>9</Pages>
  <Words>870</Words>
  <Characters>4960</Characters>
  <Application>Microsoft Office Word</Application>
  <DocSecurity>0</DocSecurity>
  <Lines>41</Lines>
  <Paragraphs>11</Paragraphs>
  <ScaleCrop>false</ScaleCrop>
  <Company>Microsoft</Company>
  <LinksUpToDate>false</LinksUpToDate>
  <CharactersWithSpaces>5819</CharactersWithSpaces>
  <SharedDoc>false</SharedDoc>
  <HLinks>
    <vt:vector size="234" baseType="variant">
      <vt:variant>
        <vt:i4>1900604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_Toc109964273</vt:lpwstr>
      </vt:variant>
      <vt:variant>
        <vt:i4>1900604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_Toc109964272</vt:lpwstr>
      </vt:variant>
      <vt:variant>
        <vt:i4>1900604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_Toc109964271</vt:lpwstr>
      </vt:variant>
      <vt:variant>
        <vt:i4>1900604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_Toc109964270</vt:lpwstr>
      </vt:variant>
      <vt:variant>
        <vt:i4>1835068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_Toc109964269</vt:lpwstr>
      </vt:variant>
      <vt:variant>
        <vt:i4>1835068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_Toc109964268</vt:lpwstr>
      </vt:variant>
      <vt:variant>
        <vt:i4>1835068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_Toc109964267</vt:lpwstr>
      </vt:variant>
      <vt:variant>
        <vt:i4>1835068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_Toc109964266</vt:lpwstr>
      </vt:variant>
      <vt:variant>
        <vt:i4>1835068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_Toc109964265</vt:lpwstr>
      </vt:variant>
      <vt:variant>
        <vt:i4>1835068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_Toc109964264</vt:lpwstr>
      </vt:variant>
      <vt:variant>
        <vt:i4>1835068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_Toc109964263</vt:lpwstr>
      </vt:variant>
      <vt:variant>
        <vt:i4>1835068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_Toc109964262</vt:lpwstr>
      </vt:variant>
      <vt:variant>
        <vt:i4>1835068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_Toc109964261</vt:lpwstr>
      </vt:variant>
      <vt:variant>
        <vt:i4>1835068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_Toc109964260</vt:lpwstr>
      </vt:variant>
      <vt:variant>
        <vt:i4>2031676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_Toc109964259</vt:lpwstr>
      </vt:variant>
      <vt:variant>
        <vt:i4>2031676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_Toc109964258</vt:lpwstr>
      </vt:variant>
      <vt:variant>
        <vt:i4>2031676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_Toc109964257</vt:lpwstr>
      </vt:variant>
      <vt:variant>
        <vt:i4>2031676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_Toc109964256</vt:lpwstr>
      </vt:variant>
      <vt:variant>
        <vt:i4>2031676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_Toc109964255</vt:lpwstr>
      </vt:variant>
      <vt:variant>
        <vt:i4>2031676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_Toc109964254</vt:lpwstr>
      </vt:variant>
      <vt:variant>
        <vt:i4>2031676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_Toc109964253</vt:lpwstr>
      </vt:variant>
      <vt:variant>
        <vt:i4>2031676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_Toc109964252</vt:lpwstr>
      </vt:variant>
      <vt:variant>
        <vt:i4>2031676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_Toc109964251</vt:lpwstr>
      </vt:variant>
      <vt:variant>
        <vt:i4>2031676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_Toc109964250</vt:lpwstr>
      </vt:variant>
      <vt:variant>
        <vt:i4>1966140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_Toc109964249</vt:lpwstr>
      </vt:variant>
      <vt:variant>
        <vt:i4>1966140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_Toc109964248</vt:lpwstr>
      </vt:variant>
      <vt:variant>
        <vt:i4>1966140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_Toc109964247</vt:lpwstr>
      </vt:variant>
      <vt:variant>
        <vt:i4>1966140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_Toc109964246</vt:lpwstr>
      </vt:variant>
      <vt:variant>
        <vt:i4>1966140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_Toc109964245</vt:lpwstr>
      </vt:variant>
      <vt:variant>
        <vt:i4>1966140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_Toc109964244</vt:lpwstr>
      </vt:variant>
      <vt:variant>
        <vt:i4>1966140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_Toc109964243</vt:lpwstr>
      </vt:variant>
      <vt:variant>
        <vt:i4>1966140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_Toc109964242</vt:lpwstr>
      </vt:variant>
      <vt:variant>
        <vt:i4>1966140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_Toc109964241</vt:lpwstr>
      </vt:variant>
      <vt:variant>
        <vt:i4>1966140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_Toc109964240</vt:lpwstr>
      </vt:variant>
      <vt:variant>
        <vt:i4>1638460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_Toc109964239</vt:lpwstr>
      </vt:variant>
      <vt:variant>
        <vt:i4>1638460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_Toc109964238</vt:lpwstr>
      </vt:variant>
      <vt:variant>
        <vt:i4>1638460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_Toc109964237</vt:lpwstr>
      </vt:variant>
      <vt:variant>
        <vt:i4>1638460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_Toc109964236</vt:lpwstr>
      </vt:variant>
      <vt:variant>
        <vt:i4>1638460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_Toc109964235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tianxh</dc:creator>
  <cp:lastModifiedBy>tianxinhui</cp:lastModifiedBy>
  <cp:revision>195</cp:revision>
  <dcterms:created xsi:type="dcterms:W3CDTF">2016-09-14T02:08:00Z</dcterms:created>
  <dcterms:modified xsi:type="dcterms:W3CDTF">2016-09-18T02:26:00Z</dcterms:modified>
</cp:coreProperties>
</file>